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F97" w14:textId="77777777" w:rsidR="004E1AD4" w:rsidRPr="001B17D4" w:rsidRDefault="004E1AD4" w:rsidP="004C77BC">
      <w:pPr>
        <w:rPr>
          <w:rFonts w:cs="Times New Roman"/>
          <w:szCs w:val="24"/>
        </w:rPr>
      </w:pPr>
    </w:p>
    <w:p w14:paraId="3C43A005" w14:textId="77777777" w:rsidR="00E04474" w:rsidRDefault="00E04474" w:rsidP="004C77BC">
      <w:pPr>
        <w:rPr>
          <w:rFonts w:cs="Times New Roman"/>
          <w:szCs w:val="24"/>
        </w:rPr>
      </w:pPr>
    </w:p>
    <w:p w14:paraId="095EA355" w14:textId="77777777" w:rsidR="00D73D27" w:rsidRPr="001B17D4" w:rsidRDefault="00D73D27" w:rsidP="004C77BC">
      <w:pPr>
        <w:rPr>
          <w:rFonts w:cs="Times New Roman"/>
          <w:szCs w:val="24"/>
        </w:rPr>
      </w:pPr>
    </w:p>
    <w:p w14:paraId="0EAC9A3F" w14:textId="77777777" w:rsidR="00E04474" w:rsidRPr="001B17D4" w:rsidRDefault="00E04474" w:rsidP="004C77BC">
      <w:pPr>
        <w:rPr>
          <w:rFonts w:cs="Times New Roman"/>
          <w:szCs w:val="24"/>
        </w:rPr>
      </w:pPr>
    </w:p>
    <w:p w14:paraId="0EA6165E" w14:textId="77777777" w:rsidR="00D73D27" w:rsidRDefault="00D73D27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  <w:highlight w:val="yellow"/>
        </w:rPr>
      </w:pPr>
    </w:p>
    <w:p w14:paraId="14B4BF76" w14:textId="74121F9E" w:rsidR="00E04474" w:rsidRPr="001B17D4" w:rsidRDefault="009E3001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Python-Based File Integrity Monitoring </w:t>
      </w:r>
      <w:r w:rsidR="000C56D7">
        <w:rPr>
          <w:b/>
          <w:bCs/>
          <w:sz w:val="24"/>
          <w:szCs w:val="24"/>
        </w:rPr>
        <w:t xml:space="preserve">(FIM) </w:t>
      </w:r>
      <w:r>
        <w:rPr>
          <w:b/>
          <w:bCs/>
          <w:sz w:val="24"/>
          <w:szCs w:val="24"/>
        </w:rPr>
        <w:t>Host</w:t>
      </w:r>
      <w:r w:rsidR="0088000C">
        <w:rPr>
          <w:b/>
          <w:bCs/>
          <w:sz w:val="24"/>
          <w:szCs w:val="24"/>
        </w:rPr>
        <w:t>-Based</w:t>
      </w:r>
      <w:r>
        <w:rPr>
          <w:b/>
          <w:bCs/>
          <w:sz w:val="24"/>
          <w:szCs w:val="24"/>
        </w:rPr>
        <w:t xml:space="preserve"> Intrusion Detection System</w:t>
      </w:r>
    </w:p>
    <w:p w14:paraId="7521C4E4" w14:textId="77777777" w:rsidR="00F562B8" w:rsidRPr="001B17D4" w:rsidRDefault="00F562B8" w:rsidP="004C77BC">
      <w:pPr>
        <w:pStyle w:val="BodyText"/>
        <w:tabs>
          <w:tab w:val="left" w:pos="10530"/>
        </w:tabs>
        <w:spacing w:line="480" w:lineRule="auto"/>
        <w:rPr>
          <w:b/>
          <w:bCs/>
          <w:sz w:val="24"/>
          <w:szCs w:val="24"/>
        </w:rPr>
      </w:pPr>
    </w:p>
    <w:p w14:paraId="2B8B536B" w14:textId="0FA4AEE8" w:rsidR="001B17D4" w:rsidRPr="001B17D4" w:rsidRDefault="0054654B" w:rsidP="004C77BC">
      <w:pPr>
        <w:pStyle w:val="BodyText"/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Charlie Cleere</w:t>
      </w:r>
    </w:p>
    <w:p w14:paraId="1B0BFBA0" w14:textId="08CEAC3F" w:rsidR="001B17D4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sz="0" w:space="0" w:color="auto" w:frame="1"/>
        </w:rPr>
        <w:t>School of Business</w:t>
      </w:r>
      <w:r w:rsidR="001B17D4" w:rsidRPr="001B17D4">
        <w:rPr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color w:val="000000"/>
          <w:sz w:val="24"/>
          <w:szCs w:val="24"/>
        </w:rPr>
        <w:t>Liberty University</w:t>
      </w:r>
    </w:p>
    <w:p w14:paraId="35C0F51A" w14:textId="7FEDC8F0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CSCN 345: Linux Operating System</w:t>
      </w:r>
    </w:p>
    <w:p w14:paraId="4687C754" w14:textId="6F697847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Professor Frank Tuzi</w:t>
      </w:r>
    </w:p>
    <w:p w14:paraId="61F6B608" w14:textId="24D710C5" w:rsidR="00F562B8" w:rsidRPr="001B17D4" w:rsidRDefault="001241FE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April 30, 2026</w:t>
      </w:r>
    </w:p>
    <w:p w14:paraId="50B24CE9" w14:textId="77777777" w:rsidR="00E04474" w:rsidRDefault="00E04474">
      <w:pPr>
        <w:rPr>
          <w:rFonts w:cs="Times New Roman"/>
          <w:szCs w:val="24"/>
        </w:rPr>
      </w:pPr>
      <w:r w:rsidRPr="001B17D4">
        <w:rPr>
          <w:rFonts w:cs="Times New Roman"/>
          <w:szCs w:val="24"/>
        </w:rPr>
        <w:br w:type="page"/>
      </w:r>
    </w:p>
    <w:p w14:paraId="633D7816" w14:textId="2C2C836C" w:rsidR="002A6696" w:rsidRPr="0054654B" w:rsidRDefault="00F5388B" w:rsidP="0054654B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</w:t>
      </w:r>
      <w:r w:rsidR="0054654B">
        <w:rPr>
          <w:b/>
          <w:bCs/>
          <w:sz w:val="24"/>
          <w:szCs w:val="24"/>
        </w:rPr>
        <w:t>Python</w:t>
      </w:r>
      <w:r w:rsidR="00CF4E1F">
        <w:rPr>
          <w:b/>
          <w:bCs/>
          <w:sz w:val="24"/>
          <w:szCs w:val="24"/>
        </w:rPr>
        <w:t>-Based</w:t>
      </w:r>
      <w:r w:rsidR="0054654B">
        <w:rPr>
          <w:b/>
          <w:bCs/>
          <w:sz w:val="24"/>
          <w:szCs w:val="24"/>
        </w:rPr>
        <w:t xml:space="preserve"> File Integrity Monitoring (FIM) H</w:t>
      </w:r>
      <w:r w:rsidR="00CF4E1F">
        <w:rPr>
          <w:b/>
          <w:bCs/>
          <w:sz w:val="24"/>
          <w:szCs w:val="24"/>
        </w:rPr>
        <w:t>ost</w:t>
      </w:r>
      <w:r w:rsidR="0088000C">
        <w:rPr>
          <w:b/>
          <w:bCs/>
          <w:sz w:val="24"/>
          <w:szCs w:val="24"/>
        </w:rPr>
        <w:t>-Based</w:t>
      </w:r>
      <w:r w:rsidR="009E3001">
        <w:rPr>
          <w:b/>
          <w:bCs/>
          <w:sz w:val="24"/>
          <w:szCs w:val="24"/>
        </w:rPr>
        <w:t xml:space="preserve"> Intrusion Detection System</w:t>
      </w:r>
    </w:p>
    <w:p w14:paraId="204A6C05" w14:textId="13E1F3DA" w:rsidR="00782FDB" w:rsidRDefault="00782FDB" w:rsidP="00782FDB">
      <w:pPr>
        <w:pStyle w:val="Heading1"/>
      </w:pPr>
      <w:bookmarkStart w:id="0" w:name="_Toc529359668"/>
      <w:bookmarkStart w:id="1" w:name="_Toc529449460"/>
      <w:bookmarkStart w:id="2" w:name="_Toc29387608"/>
      <w:r>
        <w:t>Introduction</w:t>
      </w:r>
    </w:p>
    <w:p w14:paraId="249F4CBA" w14:textId="1979CD5A" w:rsidR="00CB4E99" w:rsidRPr="00CB4E99" w:rsidRDefault="004165A6" w:rsidP="00CB4E99">
      <w:r>
        <w:tab/>
      </w:r>
      <w:r w:rsidR="00281508">
        <w:t>A File Integrity Monitoring (FIM) Host</w:t>
      </w:r>
      <w:r w:rsidR="000C56D7">
        <w:t xml:space="preserve">-Based Intrusion Detection System (HIDS) </w:t>
      </w:r>
      <w:r w:rsidR="0040703E">
        <w:t>is a security tool that</w:t>
      </w:r>
      <w:r w:rsidR="000C620E">
        <w:t xml:space="preserve"> </w:t>
      </w:r>
      <w:r w:rsidR="00363566">
        <w:t xml:space="preserve">detects </w:t>
      </w:r>
      <w:r w:rsidR="0040703E">
        <w:t>file</w:t>
      </w:r>
      <w:r w:rsidR="000C620E">
        <w:t xml:space="preserve"> changes</w:t>
      </w:r>
      <w:r w:rsidR="0040703E">
        <w:t xml:space="preserve"> on a </w:t>
      </w:r>
      <w:r w:rsidR="000C620E">
        <w:t>single computer (host)</w:t>
      </w:r>
      <w:r w:rsidR="00E46857">
        <w:t xml:space="preserve">. </w:t>
      </w:r>
      <w:r w:rsidR="00C11B60">
        <w:t>This p</w:t>
      </w:r>
      <w:r w:rsidR="00B0484F">
        <w:t>aper</w:t>
      </w:r>
      <w:r w:rsidR="00C11B60">
        <w:t xml:space="preserve"> presents a </w:t>
      </w:r>
      <w:r w:rsidR="00382DE5">
        <w:t xml:space="preserve">FIM HIDS </w:t>
      </w:r>
      <w:r w:rsidR="00E90F72">
        <w:t>written in</w:t>
      </w:r>
      <w:r w:rsidR="00DB4649">
        <w:t xml:space="preserve"> </w:t>
      </w:r>
      <w:r w:rsidR="00382DE5">
        <w:t>Python</w:t>
      </w:r>
      <w:r w:rsidR="001E6C4C">
        <w:t>. Th</w:t>
      </w:r>
      <w:r w:rsidR="00275E6A">
        <w:t>is</w:t>
      </w:r>
      <w:r w:rsidR="00D738D0">
        <w:t xml:space="preserve"> Python-based</w:t>
      </w:r>
      <w:r w:rsidR="001E6C4C">
        <w:t xml:space="preserve"> FIM HIDS</w:t>
      </w:r>
      <w:r w:rsidR="00B0484F">
        <w:t xml:space="preserve"> </w:t>
      </w:r>
      <w:r w:rsidR="00527E32">
        <w:t xml:space="preserve">monitors specified </w:t>
      </w:r>
      <w:r w:rsidR="00813C53">
        <w:t>directories</w:t>
      </w:r>
      <w:r w:rsidR="003E7233">
        <w:t>, detects new, deleted, and modified files, and logs the</w:t>
      </w:r>
      <w:r w:rsidR="008031D0">
        <w:t>se changes</w:t>
      </w:r>
      <w:r w:rsidR="00AE78EF">
        <w:t xml:space="preserve"> in a</w:t>
      </w:r>
      <w:r w:rsidR="00716685">
        <w:t xml:space="preserve"> log </w:t>
      </w:r>
      <w:r w:rsidR="00AE78EF">
        <w:t>file.</w:t>
      </w:r>
      <w:r w:rsidR="009F3A03">
        <w:t xml:space="preserve"> </w:t>
      </w:r>
      <w:r w:rsidR="00711D07">
        <w:t>It</w:t>
      </w:r>
      <w:r w:rsidR="00777C5F">
        <w:t xml:space="preserve"> is </w:t>
      </w:r>
      <w:r w:rsidR="006021AC">
        <w:t>designed to</w:t>
      </w:r>
      <w:r w:rsidR="00777C5F">
        <w:t xml:space="preserve"> be </w:t>
      </w:r>
      <w:r w:rsidR="009E113D">
        <w:t xml:space="preserve">a </w:t>
      </w:r>
      <w:r w:rsidR="00777C5F">
        <w:t>cross-platform</w:t>
      </w:r>
      <w:r w:rsidR="00711D07">
        <w:t xml:space="preserve"> system</w:t>
      </w:r>
      <w:r w:rsidR="00777C5F">
        <w:t xml:space="preserve"> and</w:t>
      </w:r>
      <w:r w:rsidR="006021AC">
        <w:t xml:space="preserve"> </w:t>
      </w:r>
      <w:r w:rsidR="00D27BBA">
        <w:t xml:space="preserve">run periodically using </w:t>
      </w:r>
      <w:r w:rsidR="00823913">
        <w:t xml:space="preserve">a scheduler such as </w:t>
      </w:r>
      <w:proofErr w:type="spellStart"/>
      <w:r w:rsidR="00823913">
        <w:t>cron</w:t>
      </w:r>
      <w:proofErr w:type="spellEnd"/>
      <w:r w:rsidR="00823913">
        <w:t>.</w:t>
      </w:r>
      <w:r w:rsidR="00E23D21">
        <w:t xml:space="preserve"> </w:t>
      </w:r>
      <w:r w:rsidR="009B300B">
        <w:t>The</w:t>
      </w:r>
      <w:r w:rsidR="005B3FCB">
        <w:t xml:space="preserve"> primary</w:t>
      </w:r>
      <w:r w:rsidR="006A0E61">
        <w:t xml:space="preserve"> purpose </w:t>
      </w:r>
      <w:r w:rsidR="009F3A03">
        <w:t>of the system</w:t>
      </w:r>
      <w:r w:rsidR="009B300B">
        <w:t xml:space="preserve"> is </w:t>
      </w:r>
      <w:r w:rsidR="006A0E61">
        <w:t xml:space="preserve">to </w:t>
      </w:r>
      <w:r w:rsidR="002924F5">
        <w:t>aid in finding</w:t>
      </w:r>
      <w:r w:rsidR="006A0E61">
        <w:t xml:space="preserve"> unauthorized file changes</w:t>
      </w:r>
      <w:r w:rsidR="008C07F8">
        <w:t xml:space="preserve"> </w:t>
      </w:r>
      <w:r w:rsidR="005E624A">
        <w:t xml:space="preserve">on </w:t>
      </w:r>
      <w:r w:rsidR="00587286">
        <w:t xml:space="preserve">a </w:t>
      </w:r>
      <w:r w:rsidR="005E624A">
        <w:t>computer</w:t>
      </w:r>
      <w:r w:rsidR="006A0E61">
        <w:t>.</w:t>
      </w:r>
    </w:p>
    <w:p w14:paraId="72A45E47" w14:textId="1144CD61" w:rsidR="00782FDB" w:rsidRDefault="00782FDB" w:rsidP="00782FDB">
      <w:pPr>
        <w:pStyle w:val="Heading1"/>
      </w:pPr>
      <w:r>
        <w:t xml:space="preserve">System </w:t>
      </w:r>
      <w:r w:rsidR="003E2E94">
        <w:t>Overview</w:t>
      </w:r>
    </w:p>
    <w:p w14:paraId="5949DEFB" w14:textId="4D1CB44B" w:rsidR="00C22260" w:rsidRDefault="00BC590E" w:rsidP="0032566C">
      <w:r>
        <w:tab/>
        <w:t>This section provides</w:t>
      </w:r>
      <w:r w:rsidR="00EB036E">
        <w:t xml:space="preserve"> an overview of the</w:t>
      </w:r>
      <w:r w:rsidR="00F91955">
        <w:t xml:space="preserve"> workflow of the</w:t>
      </w:r>
      <w:r w:rsidR="00602961">
        <w:t xml:space="preserve"> </w:t>
      </w:r>
      <w:r w:rsidR="009E540A">
        <w:t>Python-based FIM HIDS.</w:t>
      </w:r>
      <w:r w:rsidR="0032566C">
        <w:t xml:space="preserve"> </w:t>
      </w:r>
      <w:r w:rsidR="00F354B6">
        <w:t xml:space="preserve">When a scheduled run </w:t>
      </w:r>
      <w:r w:rsidR="00125A51">
        <w:t xml:space="preserve">of the </w:t>
      </w:r>
      <w:r w:rsidR="003040B0">
        <w:t xml:space="preserve">program </w:t>
      </w:r>
      <w:r w:rsidR="00F354B6">
        <w:t>begins,</w:t>
      </w:r>
      <w:r w:rsidR="00125A51">
        <w:t xml:space="preserve"> </w:t>
      </w:r>
      <w:r w:rsidR="003040B0">
        <w:t xml:space="preserve">the first thing it does is </w:t>
      </w:r>
      <w:r w:rsidR="00421FB2">
        <w:t>get</w:t>
      </w:r>
      <w:r w:rsidR="00041941">
        <w:t xml:space="preserve"> the following information: </w:t>
      </w:r>
      <w:r w:rsidR="009E79E0">
        <w:t>the dir</w:t>
      </w:r>
      <w:r w:rsidR="00742CB0">
        <w:t xml:space="preserve">ectories </w:t>
      </w:r>
      <w:r w:rsidR="00461EC6">
        <w:t>it will</w:t>
      </w:r>
      <w:r w:rsidR="00742CB0">
        <w:t xml:space="preserve"> monitor</w:t>
      </w:r>
      <w:r w:rsidR="00971DF6">
        <w:t xml:space="preserve">, the </w:t>
      </w:r>
      <w:r w:rsidR="00E175E2">
        <w:t>paths</w:t>
      </w:r>
      <w:r w:rsidR="00967C11">
        <w:t xml:space="preserve"> of the </w:t>
      </w:r>
      <w:r w:rsidR="00717309">
        <w:t>baseline and</w:t>
      </w:r>
      <w:r w:rsidR="00695065">
        <w:t xml:space="preserve"> audit</w:t>
      </w:r>
      <w:r w:rsidR="00717309">
        <w:t xml:space="preserve"> log f</w:t>
      </w:r>
      <w:r w:rsidR="007D02BC">
        <w:t>iles</w:t>
      </w:r>
      <w:r w:rsidR="00971DF6">
        <w:t xml:space="preserve">, and </w:t>
      </w:r>
      <w:r w:rsidR="00A506D2">
        <w:t xml:space="preserve">the file </w:t>
      </w:r>
      <w:r w:rsidR="00522AD9">
        <w:t xml:space="preserve">extensions </w:t>
      </w:r>
      <w:r w:rsidR="00A506D2">
        <w:t xml:space="preserve">and directories to </w:t>
      </w:r>
      <w:r w:rsidR="00861CAB">
        <w:t>exclude</w:t>
      </w:r>
      <w:r w:rsidR="008F024B">
        <w:t xml:space="preserve"> in the monitoring process.</w:t>
      </w:r>
      <w:r w:rsidR="007D02BC">
        <w:t xml:space="preserve"> </w:t>
      </w:r>
    </w:p>
    <w:p w14:paraId="5C6E5B7D" w14:textId="2FAB7D6A" w:rsidR="00784C9C" w:rsidRDefault="00B3616A" w:rsidP="00C22260">
      <w:pPr>
        <w:ind w:firstLine="720"/>
      </w:pPr>
      <w:r>
        <w:t>Next,</w:t>
      </w:r>
      <w:r w:rsidR="00785470">
        <w:t xml:space="preserve"> the system</w:t>
      </w:r>
      <w:r>
        <w:t xml:space="preserve"> checks whether</w:t>
      </w:r>
      <w:r w:rsidR="00F83DAE">
        <w:t xml:space="preserve"> a valid </w:t>
      </w:r>
      <w:r w:rsidR="00CB0DB2">
        <w:t xml:space="preserve">baseline </w:t>
      </w:r>
      <w:r w:rsidR="00F17F8A">
        <w:t xml:space="preserve">file </w:t>
      </w:r>
      <w:r w:rsidR="00CB0DB2">
        <w:t>exists</w:t>
      </w:r>
      <w:r w:rsidR="00FF4CCA">
        <w:t xml:space="preserve">. If the baseline </w:t>
      </w:r>
      <w:r w:rsidR="00F17F8A">
        <w:t xml:space="preserve">file </w:t>
      </w:r>
      <w:r w:rsidR="00FF4CCA">
        <w:t>is missing or invali</w:t>
      </w:r>
      <w:r w:rsidR="00F15938">
        <w:t xml:space="preserve">d, </w:t>
      </w:r>
      <w:r w:rsidR="0010365D">
        <w:t>the FIM HIDS</w:t>
      </w:r>
      <w:r w:rsidR="00FC6FB1">
        <w:t xml:space="preserve"> </w:t>
      </w:r>
      <w:r w:rsidR="00F15938">
        <w:t xml:space="preserve">will </w:t>
      </w:r>
      <w:r w:rsidR="00232FDC">
        <w:t xml:space="preserve">create a new </w:t>
      </w:r>
      <w:r w:rsidR="00585E7E">
        <w:t>baseline file</w:t>
      </w:r>
      <w:r w:rsidR="00F34C71">
        <w:t xml:space="preserve"> by scanning the </w:t>
      </w:r>
      <w:r w:rsidR="00735606">
        <w:t>monitored directories</w:t>
      </w:r>
      <w:r w:rsidR="00D32681">
        <w:t xml:space="preserve">, </w:t>
      </w:r>
      <w:r w:rsidR="00735606">
        <w:t>getting the hashes, size</w:t>
      </w:r>
      <w:r w:rsidR="00D32681">
        <w:t>s</w:t>
      </w:r>
      <w:r w:rsidR="00735606">
        <w:t>, and last modified time</w:t>
      </w:r>
      <w:r w:rsidR="00D32681">
        <w:t>s</w:t>
      </w:r>
      <w:r w:rsidR="00735606">
        <w:t xml:space="preserve"> of each file</w:t>
      </w:r>
      <w:r w:rsidR="006B7E8A">
        <w:t xml:space="preserve"> </w:t>
      </w:r>
      <w:r w:rsidR="00E5386A">
        <w:t>with</w:t>
      </w:r>
      <w:r w:rsidR="006B7E8A">
        <w:t>in them</w:t>
      </w:r>
      <w:r w:rsidR="00D32681">
        <w:t>, and writing th</w:t>
      </w:r>
      <w:r w:rsidR="00903E9E">
        <w:t>is information</w:t>
      </w:r>
      <w:r w:rsidR="00D32681">
        <w:t xml:space="preserve"> to a file</w:t>
      </w:r>
      <w:r w:rsidR="006B7E8A">
        <w:t>.</w:t>
      </w:r>
      <w:r w:rsidR="00D469EF">
        <w:t xml:space="preserve"> This</w:t>
      </w:r>
      <w:r w:rsidR="004707C7">
        <w:t xml:space="preserve"> scheduled run </w:t>
      </w:r>
      <w:r w:rsidR="00D469EF">
        <w:t>would</w:t>
      </w:r>
      <w:r w:rsidR="004707C7">
        <w:t xml:space="preserve"> end after that</w:t>
      </w:r>
      <w:r w:rsidR="00974DFB">
        <w:t xml:space="preserve">, and </w:t>
      </w:r>
      <w:r w:rsidR="008A4145">
        <w:t xml:space="preserve">the </w:t>
      </w:r>
      <w:r w:rsidR="00E5386A">
        <w:t>next run</w:t>
      </w:r>
      <w:r w:rsidR="000D6D04">
        <w:t xml:space="preserve"> would do the </w:t>
      </w:r>
      <w:r w:rsidR="00821208">
        <w:t>detecting.</w:t>
      </w:r>
      <w:r w:rsidR="000401B8">
        <w:t xml:space="preserve"> </w:t>
      </w:r>
    </w:p>
    <w:p w14:paraId="34C51140" w14:textId="7860B4A2" w:rsidR="00193713" w:rsidRDefault="000401B8" w:rsidP="00C22260">
      <w:pPr>
        <w:ind w:firstLine="720"/>
      </w:pPr>
      <w:r>
        <w:t xml:space="preserve">On the other hand, when </w:t>
      </w:r>
      <w:r w:rsidR="00D17F38">
        <w:t>a valid baseline exists</w:t>
      </w:r>
      <w:r w:rsidR="00656C05">
        <w:t xml:space="preserve">, </w:t>
      </w:r>
      <w:r w:rsidR="001E622D">
        <w:t xml:space="preserve">the program prepares to do detection. It does this by </w:t>
      </w:r>
      <w:r w:rsidR="00342BBF">
        <w:t>retrieving</w:t>
      </w:r>
      <w:r w:rsidR="00534F23">
        <w:t xml:space="preserve"> </w:t>
      </w:r>
      <w:r w:rsidR="00342BBF">
        <w:t>each</w:t>
      </w:r>
      <w:r w:rsidR="00534F23">
        <w:t xml:space="preserve"> file</w:t>
      </w:r>
      <w:r w:rsidR="00342BBF">
        <w:t>’</w:t>
      </w:r>
      <w:r w:rsidR="00534F23">
        <w:t>s</w:t>
      </w:r>
      <w:r w:rsidR="00342BBF">
        <w:t xml:space="preserve"> </w:t>
      </w:r>
      <w:r w:rsidR="00534F23">
        <w:t>hash, size, and last modified time</w:t>
      </w:r>
      <w:r w:rsidR="001942D6">
        <w:t xml:space="preserve"> </w:t>
      </w:r>
      <w:r w:rsidR="00B52193">
        <w:t>from</w:t>
      </w:r>
      <w:r w:rsidR="00200F22">
        <w:t xml:space="preserve"> the baseline file</w:t>
      </w:r>
      <w:r w:rsidR="00996A47">
        <w:t xml:space="preserve">. Then, </w:t>
      </w:r>
      <w:r w:rsidR="00494987">
        <w:t>the system</w:t>
      </w:r>
      <w:r w:rsidR="00996A47">
        <w:t xml:space="preserve"> </w:t>
      </w:r>
      <w:r w:rsidR="00320E28">
        <w:t>scans</w:t>
      </w:r>
      <w:r w:rsidR="00BB43FE">
        <w:t xml:space="preserve"> the</w:t>
      </w:r>
      <w:r w:rsidR="00A6509C">
        <w:t xml:space="preserve"> monitored directories </w:t>
      </w:r>
      <w:r w:rsidR="007338F5">
        <w:t xml:space="preserve">to get </w:t>
      </w:r>
      <w:r w:rsidR="00361F7E">
        <w:t>a</w:t>
      </w:r>
      <w:r w:rsidR="007338F5">
        <w:t xml:space="preserve"> current </w:t>
      </w:r>
      <w:r w:rsidR="00B96D2F">
        <w:t>snapshot of the files and their metadata</w:t>
      </w:r>
      <w:r w:rsidR="00AC126B">
        <w:t xml:space="preserve">. </w:t>
      </w:r>
    </w:p>
    <w:p w14:paraId="267F6512" w14:textId="1F09C026" w:rsidR="00F478DB" w:rsidRDefault="00AC126B" w:rsidP="00C22260">
      <w:pPr>
        <w:ind w:firstLine="720"/>
      </w:pPr>
      <w:r>
        <w:lastRenderedPageBreak/>
        <w:t>Now</w:t>
      </w:r>
      <w:r w:rsidR="006A405B">
        <w:t>,</w:t>
      </w:r>
      <w:r>
        <w:t xml:space="preserve"> since </w:t>
      </w:r>
      <w:r w:rsidR="00BB4973">
        <w:t xml:space="preserve">the FIM HIDS has a baseline and current </w:t>
      </w:r>
      <w:r w:rsidR="00412DCF">
        <w:t>snapshot</w:t>
      </w:r>
      <w:r w:rsidR="00BB4973">
        <w:t>, it can detect file changes.</w:t>
      </w:r>
      <w:r w:rsidR="00BD01DE">
        <w:t xml:space="preserve"> </w:t>
      </w:r>
      <w:r w:rsidR="00E06900">
        <w:t>If the</w:t>
      </w:r>
      <w:r w:rsidR="00A21259">
        <w:t xml:space="preserve"> system sees any files in the current snapshot</w:t>
      </w:r>
      <w:r w:rsidR="009D4FA1">
        <w:t xml:space="preserve"> and</w:t>
      </w:r>
      <w:r w:rsidR="00104789">
        <w:t xml:space="preserve"> not in the baselin</w:t>
      </w:r>
      <w:r w:rsidR="009D4FA1">
        <w:t>e, it</w:t>
      </w:r>
      <w:r w:rsidR="00B84158">
        <w:t xml:space="preserve"> knows that </w:t>
      </w:r>
      <w:r w:rsidR="005A214F">
        <w:t>those files</w:t>
      </w:r>
      <w:r w:rsidR="00091402">
        <w:t xml:space="preserve"> are new</w:t>
      </w:r>
      <w:r w:rsidR="00B84158">
        <w:t xml:space="preserve">. </w:t>
      </w:r>
      <w:r w:rsidR="00DF5C33">
        <w:t xml:space="preserve">Then it </w:t>
      </w:r>
      <w:r w:rsidR="00731CDF">
        <w:t>checks i</w:t>
      </w:r>
      <w:r w:rsidR="00DF5C33">
        <w:t>f</w:t>
      </w:r>
      <w:r w:rsidR="00B84158">
        <w:t xml:space="preserve"> any </w:t>
      </w:r>
      <w:r w:rsidR="00292898">
        <w:t>file</w:t>
      </w:r>
      <w:r w:rsidR="00DF5C33">
        <w:t>s are</w:t>
      </w:r>
      <w:r w:rsidR="00292898">
        <w:t xml:space="preserve"> in the baseline but not in the current snapshot</w:t>
      </w:r>
      <w:r w:rsidR="005A214F">
        <w:t>. I</w:t>
      </w:r>
      <w:r w:rsidR="00731CDF">
        <w:t>f so, the</w:t>
      </w:r>
      <w:r w:rsidR="007107C8">
        <w:t xml:space="preserve"> program knows that </w:t>
      </w:r>
      <w:r w:rsidR="009102A3">
        <w:t>those files have been</w:t>
      </w:r>
      <w:r w:rsidR="007107C8">
        <w:t xml:space="preserve"> deleted. </w:t>
      </w:r>
      <w:r w:rsidR="009102A3">
        <w:t xml:space="preserve">Lastly, </w:t>
      </w:r>
      <w:r w:rsidR="008348B5">
        <w:t xml:space="preserve">if </w:t>
      </w:r>
      <w:r w:rsidR="005B3DF6">
        <w:t>a</w:t>
      </w:r>
      <w:r w:rsidR="008348B5">
        <w:t xml:space="preserve"> file</w:t>
      </w:r>
      <w:r w:rsidR="005B3DF6">
        <w:t>’s hash differs between the baseline and current snapshot, it is considered</w:t>
      </w:r>
      <w:r w:rsidR="005D56C3">
        <w:t xml:space="preserve"> modified.</w:t>
      </w:r>
      <w:r w:rsidR="008E46EE">
        <w:t xml:space="preserve"> </w:t>
      </w:r>
    </w:p>
    <w:p w14:paraId="246C3AB9" w14:textId="02B0B8F7" w:rsidR="00E377F4" w:rsidRDefault="008E46EE" w:rsidP="00C22260">
      <w:pPr>
        <w:ind w:firstLine="720"/>
      </w:pPr>
      <w:r>
        <w:t xml:space="preserve">After </w:t>
      </w:r>
      <w:r w:rsidR="007834B3">
        <w:t>that</w:t>
      </w:r>
      <w:r w:rsidR="00074903">
        <w:t xml:space="preserve">, if </w:t>
      </w:r>
      <w:r w:rsidR="003B486B">
        <w:t>any changes</w:t>
      </w:r>
      <w:r w:rsidR="002D2405">
        <w:t xml:space="preserve"> </w:t>
      </w:r>
      <w:proofErr w:type="gramStart"/>
      <w:r w:rsidR="002D2405">
        <w:t>were</w:t>
      </w:r>
      <w:proofErr w:type="gramEnd"/>
      <w:r w:rsidR="002D2405">
        <w:t xml:space="preserve"> </w:t>
      </w:r>
      <w:r w:rsidR="00FA6EF6">
        <w:t>found, t</w:t>
      </w:r>
      <w:r w:rsidR="00E956BD">
        <w:t xml:space="preserve">he system </w:t>
      </w:r>
      <w:r w:rsidR="006C181F">
        <w:t xml:space="preserve">appends </w:t>
      </w:r>
      <w:r w:rsidR="00083A87">
        <w:t>log</w:t>
      </w:r>
      <w:r w:rsidR="00E377F4">
        <w:t xml:space="preserve"> entr</w:t>
      </w:r>
      <w:r w:rsidR="00083A87">
        <w:t>ies</w:t>
      </w:r>
      <w:r w:rsidR="00E377F4">
        <w:t xml:space="preserve"> </w:t>
      </w:r>
      <w:r w:rsidR="00083A87">
        <w:t>for</w:t>
      </w:r>
      <w:r w:rsidR="00E377F4">
        <w:t xml:space="preserve"> </w:t>
      </w:r>
      <w:r w:rsidR="00FA6EF6">
        <w:t xml:space="preserve">the affected files and their metadata to </w:t>
      </w:r>
      <w:r w:rsidR="00E316DB">
        <w:t>t</w:t>
      </w:r>
      <w:r w:rsidR="006C181F">
        <w:t xml:space="preserve">he </w:t>
      </w:r>
      <w:r w:rsidR="00246A22">
        <w:t xml:space="preserve">audit </w:t>
      </w:r>
      <w:r w:rsidR="006C181F">
        <w:t>log</w:t>
      </w:r>
      <w:r w:rsidR="00302F5E">
        <w:t xml:space="preserve"> file</w:t>
      </w:r>
      <w:r w:rsidR="00E316DB">
        <w:t xml:space="preserve">. </w:t>
      </w:r>
    </w:p>
    <w:p w14:paraId="4526F1BA" w14:textId="232B80AD" w:rsidR="00BC590E" w:rsidRPr="00BC590E" w:rsidRDefault="00E80446" w:rsidP="00C22260">
      <w:pPr>
        <w:ind w:firstLine="720"/>
      </w:pPr>
      <w:r>
        <w:t>Finally,</w:t>
      </w:r>
      <w:r w:rsidR="005941AF">
        <w:t xml:space="preserve"> if any fi</w:t>
      </w:r>
      <w:r w:rsidR="004F6FCE">
        <w:t>le changes were detected,</w:t>
      </w:r>
      <w:r>
        <w:t xml:space="preserve"> </w:t>
      </w:r>
      <w:r w:rsidR="00630B5C">
        <w:t xml:space="preserve">using the current snapshot, </w:t>
      </w:r>
      <w:r>
        <w:t>the program</w:t>
      </w:r>
      <w:r w:rsidR="00262169">
        <w:t xml:space="preserve"> will write </w:t>
      </w:r>
      <w:r w:rsidR="005941AF">
        <w:t xml:space="preserve">a new </w:t>
      </w:r>
      <w:r w:rsidR="007B085E">
        <w:t xml:space="preserve">baseline </w:t>
      </w:r>
      <w:r w:rsidR="004F6FCE">
        <w:t>to the baseline file</w:t>
      </w:r>
      <w:r w:rsidR="006E120A">
        <w:t xml:space="preserve">. </w:t>
      </w:r>
      <w:r w:rsidR="00996C5A">
        <w:t>On the next scheduled ru</w:t>
      </w:r>
      <w:r w:rsidR="004F2010">
        <w:t>n</w:t>
      </w:r>
      <w:r w:rsidR="001D04C7">
        <w:t xml:space="preserve">, </w:t>
      </w:r>
      <w:r w:rsidR="004F2010">
        <w:t xml:space="preserve">it will </w:t>
      </w:r>
      <w:r w:rsidR="00996C5A">
        <w:t xml:space="preserve">now </w:t>
      </w:r>
      <w:r w:rsidR="004F2010">
        <w:t xml:space="preserve">use </w:t>
      </w:r>
      <w:r w:rsidR="00D75250">
        <w:t xml:space="preserve">an </w:t>
      </w:r>
      <w:r w:rsidR="001D04C7">
        <w:t xml:space="preserve">updated </w:t>
      </w:r>
      <w:r w:rsidR="00CB3AC4">
        <w:t>baseline</w:t>
      </w:r>
      <w:r w:rsidR="0094779E">
        <w:t xml:space="preserve"> for comparisons.</w:t>
      </w:r>
    </w:p>
    <w:p w14:paraId="0753E1CD" w14:textId="30A04C93" w:rsidR="00D459F7" w:rsidRDefault="003E2E94" w:rsidP="003E2E94">
      <w:pPr>
        <w:pStyle w:val="Heading1"/>
      </w:pPr>
      <w:r>
        <w:t>Implementation</w:t>
      </w:r>
    </w:p>
    <w:p w14:paraId="4B7777B5" w14:textId="5F39FA73" w:rsidR="00EA2B82" w:rsidRDefault="001A66ED" w:rsidP="005154C9">
      <w:r>
        <w:tab/>
      </w:r>
      <w:r w:rsidR="0016443B">
        <w:t xml:space="preserve">This section describes the design choices </w:t>
      </w:r>
      <w:r w:rsidR="00E12217">
        <w:t xml:space="preserve">and implementation details of the </w:t>
      </w:r>
      <w:r w:rsidR="00291357">
        <w:t xml:space="preserve">Python-based </w:t>
      </w:r>
      <w:r w:rsidR="00CB0DF9">
        <w:t xml:space="preserve">FIM HIDS. </w:t>
      </w:r>
      <w:r w:rsidR="00476275">
        <w:t>Python was the</w:t>
      </w:r>
      <w:r>
        <w:t xml:space="preserve"> </w:t>
      </w:r>
      <w:r w:rsidR="001D6B7F">
        <w:t xml:space="preserve">programming language </w:t>
      </w:r>
      <w:r w:rsidR="005862D6">
        <w:t>the system was written in</w:t>
      </w:r>
      <w:r w:rsidR="00C671F8">
        <w:t xml:space="preserve"> </w:t>
      </w:r>
      <w:r w:rsidR="00D82423">
        <w:t xml:space="preserve">due to its simplicity and </w:t>
      </w:r>
      <w:r w:rsidR="00E26D06">
        <w:t xml:space="preserve">strong support </w:t>
      </w:r>
      <w:r w:rsidR="00E00E08">
        <w:t>for</w:t>
      </w:r>
      <w:r w:rsidR="002C7F1A">
        <w:t xml:space="preserve"> </w:t>
      </w:r>
      <w:r w:rsidR="00E00E08">
        <w:t>file and director</w:t>
      </w:r>
      <w:r w:rsidR="002C7F1A">
        <w:t>y operations</w:t>
      </w:r>
      <w:r w:rsidR="00E00E08">
        <w:t>.</w:t>
      </w:r>
      <w:r w:rsidR="00056460">
        <w:t xml:space="preserve"> Python </w:t>
      </w:r>
      <w:r w:rsidR="00EE6FC0">
        <w:t xml:space="preserve">also </w:t>
      </w:r>
      <w:r w:rsidR="00056460">
        <w:t xml:space="preserve">provides </w:t>
      </w:r>
      <w:r w:rsidR="002656EE">
        <w:t>built-in libraries</w:t>
      </w:r>
      <w:r w:rsidR="00496BD0">
        <w:t xml:space="preserve"> such as </w:t>
      </w:r>
      <w:proofErr w:type="spellStart"/>
      <w:r w:rsidR="00496BD0">
        <w:t>os</w:t>
      </w:r>
      <w:proofErr w:type="spellEnd"/>
      <w:r w:rsidR="00496BD0">
        <w:t xml:space="preserve">, </w:t>
      </w:r>
      <w:proofErr w:type="spellStart"/>
      <w:r w:rsidR="00496BD0">
        <w:t>json</w:t>
      </w:r>
      <w:proofErr w:type="spellEnd"/>
      <w:r w:rsidR="00496BD0">
        <w:t xml:space="preserve">, </w:t>
      </w:r>
      <w:proofErr w:type="spellStart"/>
      <w:r w:rsidR="00476C46">
        <w:t>hashlib</w:t>
      </w:r>
      <w:proofErr w:type="spellEnd"/>
      <w:r w:rsidR="00476C46">
        <w:t xml:space="preserve">, </w:t>
      </w:r>
      <w:r w:rsidR="00496BD0">
        <w:t xml:space="preserve">and datetime, which were all used in this program. </w:t>
      </w:r>
    </w:p>
    <w:p w14:paraId="235AC77F" w14:textId="5E7F3A51" w:rsidR="00EA2B82" w:rsidRDefault="00DA0F74" w:rsidP="00EA2B82">
      <w:pPr>
        <w:ind w:firstLine="720"/>
      </w:pPr>
      <w:r>
        <w:t xml:space="preserve">Within the </w:t>
      </w:r>
      <w:proofErr w:type="spellStart"/>
      <w:r>
        <w:t>os</w:t>
      </w:r>
      <w:proofErr w:type="spellEnd"/>
      <w:r>
        <w:t xml:space="preserve"> library</w:t>
      </w:r>
      <w:r w:rsidR="000A7FD5">
        <w:t xml:space="preserve">, </w:t>
      </w:r>
      <w:r w:rsidR="005357F7">
        <w:t xml:space="preserve">the following </w:t>
      </w:r>
      <w:r w:rsidR="00E456AC">
        <w:t xml:space="preserve">functions </w:t>
      </w:r>
      <w:r w:rsidR="003271AA">
        <w:t>are</w:t>
      </w:r>
      <w:r w:rsidR="00E456AC">
        <w:t xml:space="preserve"> used </w:t>
      </w:r>
      <w:r w:rsidR="00FF1C7E">
        <w:t>in th</w:t>
      </w:r>
      <w:r w:rsidR="00CE648E">
        <w:t>e</w:t>
      </w:r>
      <w:r w:rsidR="00FF1C7E">
        <w:t xml:space="preserve"> syste</w:t>
      </w:r>
      <w:r w:rsidR="00BF6DDD">
        <w:t>m</w:t>
      </w:r>
      <w:r w:rsidR="008B274B">
        <w:t xml:space="preserve"> to </w:t>
      </w:r>
      <w:r w:rsidR="00202553">
        <w:t>work properly</w:t>
      </w:r>
      <w:r w:rsidR="008B274B">
        <w:t xml:space="preserve"> with files and directories in a way that </w:t>
      </w:r>
      <w:r w:rsidR="003271AA">
        <w:t>is</w:t>
      </w:r>
      <w:r w:rsidR="008B274B">
        <w:t xml:space="preserve"> fit for a </w:t>
      </w:r>
      <w:r w:rsidR="00957469">
        <w:t xml:space="preserve">cross-platform </w:t>
      </w:r>
      <w:r w:rsidR="008B274B">
        <w:t>FIM HIDS</w:t>
      </w:r>
      <w:r w:rsidR="00E456AC">
        <w:t xml:space="preserve">: </w:t>
      </w:r>
      <w:proofErr w:type="spellStart"/>
      <w:r w:rsidR="00027FD2">
        <w:t>os.path.dirname</w:t>
      </w:r>
      <w:proofErr w:type="spellEnd"/>
      <w:r w:rsidR="00027FD2">
        <w:t xml:space="preserve">, </w:t>
      </w:r>
      <w:proofErr w:type="spellStart"/>
      <w:r w:rsidR="00E456AC">
        <w:t>os.path.abspath</w:t>
      </w:r>
      <w:proofErr w:type="spellEnd"/>
      <w:r w:rsidR="00E456AC">
        <w:t xml:space="preserve">, </w:t>
      </w:r>
      <w:proofErr w:type="spellStart"/>
      <w:r w:rsidR="00E456AC">
        <w:t>os.path.</w:t>
      </w:r>
      <w:r w:rsidR="00027FD2">
        <w:t>join</w:t>
      </w:r>
      <w:proofErr w:type="spellEnd"/>
      <w:r w:rsidR="00027FD2">
        <w:t>,</w:t>
      </w:r>
      <w:r w:rsidR="000A7FD5">
        <w:t xml:space="preserve"> </w:t>
      </w:r>
      <w:proofErr w:type="spellStart"/>
      <w:r w:rsidR="000A7FD5">
        <w:t>os.walk</w:t>
      </w:r>
      <w:proofErr w:type="spellEnd"/>
      <w:r w:rsidR="00B65840">
        <w:t xml:space="preserve">, </w:t>
      </w:r>
      <w:proofErr w:type="spellStart"/>
      <w:r w:rsidR="0089283D">
        <w:t>os.path.expanduser</w:t>
      </w:r>
      <w:proofErr w:type="spellEnd"/>
      <w:r w:rsidR="0089283D">
        <w:t xml:space="preserve">, </w:t>
      </w:r>
      <w:proofErr w:type="spellStart"/>
      <w:r w:rsidR="008B274B">
        <w:t>os.path.exists</w:t>
      </w:r>
      <w:proofErr w:type="spellEnd"/>
      <w:r w:rsidR="008B274B">
        <w:t xml:space="preserve">, </w:t>
      </w:r>
      <w:proofErr w:type="spellStart"/>
      <w:r w:rsidR="00AA379D">
        <w:t>os.path.getsize</w:t>
      </w:r>
      <w:proofErr w:type="spellEnd"/>
      <w:r w:rsidR="00AA379D">
        <w:t xml:space="preserve">, </w:t>
      </w:r>
      <w:r w:rsidR="00B65840">
        <w:t>and</w:t>
      </w:r>
      <w:r w:rsidR="00400B8C">
        <w:t xml:space="preserve"> </w:t>
      </w:r>
      <w:proofErr w:type="spellStart"/>
      <w:r w:rsidR="00400B8C">
        <w:t>os.path.getmtime</w:t>
      </w:r>
      <w:proofErr w:type="spellEnd"/>
      <w:r w:rsidR="00501E48">
        <w:t>.</w:t>
      </w:r>
      <w:r w:rsidR="0089734A">
        <w:t xml:space="preserve"> Of these</w:t>
      </w:r>
      <w:r w:rsidR="00FC30C8">
        <w:t xml:space="preserve">, </w:t>
      </w:r>
      <w:proofErr w:type="spellStart"/>
      <w:proofErr w:type="gramStart"/>
      <w:r w:rsidR="00FC30C8">
        <w:t>os.walk</w:t>
      </w:r>
      <w:proofErr w:type="spellEnd"/>
      <w:proofErr w:type="gramEnd"/>
      <w:r w:rsidR="00CD76AD">
        <w:t xml:space="preserve"> is one of the most significant</w:t>
      </w:r>
      <w:r w:rsidR="00FB437A">
        <w:t xml:space="preserve">. </w:t>
      </w:r>
      <w:r w:rsidR="00DE485A">
        <w:t xml:space="preserve">This </w:t>
      </w:r>
      <w:r w:rsidR="00B159FF">
        <w:t>tool</w:t>
      </w:r>
      <w:r w:rsidR="00DE485A">
        <w:t xml:space="preserve"> </w:t>
      </w:r>
      <w:r w:rsidR="00B26F0B">
        <w:t>is used to recursively scan directories</w:t>
      </w:r>
      <w:r w:rsidR="00F37017">
        <w:t xml:space="preserve">, </w:t>
      </w:r>
      <w:r w:rsidR="00EF2A2C">
        <w:t xml:space="preserve">and </w:t>
      </w:r>
      <w:r w:rsidR="003855E7">
        <w:t xml:space="preserve">it </w:t>
      </w:r>
      <w:r w:rsidR="00EF2A2C">
        <w:t xml:space="preserve">makes it easy to exclude </w:t>
      </w:r>
      <w:r w:rsidR="00671259">
        <w:t>certain</w:t>
      </w:r>
      <w:r w:rsidR="0085659C">
        <w:t xml:space="preserve"> files and directories </w:t>
      </w:r>
      <w:r w:rsidR="00CC48AC">
        <w:t>in the scan.</w:t>
      </w:r>
    </w:p>
    <w:p w14:paraId="5987E572" w14:textId="6692C496" w:rsidR="00856277" w:rsidRDefault="00A446DA" w:rsidP="00EA2B82">
      <w:pPr>
        <w:ind w:firstLine="720"/>
      </w:pPr>
      <w:r>
        <w:t>T</w:t>
      </w:r>
      <w:r w:rsidR="00501E48">
        <w:t xml:space="preserve">he </w:t>
      </w:r>
      <w:proofErr w:type="spellStart"/>
      <w:r w:rsidR="00501E48">
        <w:t>hashlib</w:t>
      </w:r>
      <w:proofErr w:type="spellEnd"/>
      <w:r w:rsidR="00501E48">
        <w:t xml:space="preserve"> library</w:t>
      </w:r>
      <w:r w:rsidR="008422BF">
        <w:t>’s</w:t>
      </w:r>
      <w:r w:rsidR="00501E48">
        <w:t xml:space="preserve"> role in the program </w:t>
      </w:r>
      <w:r w:rsidR="008422BF">
        <w:t>is to hash files using SHA-256</w:t>
      </w:r>
      <w:r w:rsidR="007A6288">
        <w:t>.</w:t>
      </w:r>
      <w:r w:rsidR="00706877">
        <w:t xml:space="preserve"> </w:t>
      </w:r>
      <w:r w:rsidR="009B2371">
        <w:t>As an additional point,</w:t>
      </w:r>
      <w:r w:rsidR="000800FC">
        <w:t xml:space="preserve"> </w:t>
      </w:r>
      <w:r w:rsidR="00706877">
        <w:t>w</w:t>
      </w:r>
      <w:r w:rsidR="003212A0">
        <w:t>hen reading</w:t>
      </w:r>
      <w:r w:rsidR="00E0627B">
        <w:t xml:space="preserve"> </w:t>
      </w:r>
      <w:r w:rsidR="008B7473">
        <w:t xml:space="preserve">files </w:t>
      </w:r>
      <w:r w:rsidR="00C476C0">
        <w:t>to hash</w:t>
      </w:r>
      <w:r w:rsidR="008B7473">
        <w:t xml:space="preserve"> them</w:t>
      </w:r>
      <w:r w:rsidR="00E0627B">
        <w:t>, instead of reading</w:t>
      </w:r>
      <w:r w:rsidR="00405320">
        <w:t xml:space="preserve"> the whole file </w:t>
      </w:r>
      <w:r w:rsidR="00E0627B">
        <w:t xml:space="preserve">at once, which could </w:t>
      </w:r>
      <w:r w:rsidR="00DC4E44">
        <w:t xml:space="preserve">lead to issues when a file is too large, </w:t>
      </w:r>
      <w:r w:rsidR="005161A1">
        <w:t xml:space="preserve">the system reads </w:t>
      </w:r>
      <w:r w:rsidR="00C476C0">
        <w:t xml:space="preserve">the </w:t>
      </w:r>
      <w:r w:rsidR="001512EB">
        <w:t xml:space="preserve">files </w:t>
      </w:r>
      <w:r w:rsidR="000A6297">
        <w:t xml:space="preserve">in </w:t>
      </w:r>
      <w:r w:rsidR="005161A1">
        <w:t>chunks</w:t>
      </w:r>
      <w:r w:rsidR="001C6BE3">
        <w:t xml:space="preserve"> (4 KB at a time)</w:t>
      </w:r>
      <w:r w:rsidR="005161A1">
        <w:t xml:space="preserve">. </w:t>
      </w:r>
    </w:p>
    <w:p w14:paraId="468C62FF" w14:textId="0A0EFD31" w:rsidR="00FF250A" w:rsidRDefault="007A6288" w:rsidP="00856277">
      <w:pPr>
        <w:ind w:firstLine="720"/>
      </w:pPr>
      <w:r>
        <w:lastRenderedPageBreak/>
        <w:t xml:space="preserve">Moreover, the </w:t>
      </w:r>
      <w:proofErr w:type="spellStart"/>
      <w:r>
        <w:t>json</w:t>
      </w:r>
      <w:proofErr w:type="spellEnd"/>
      <w:r>
        <w:t xml:space="preserve"> library </w:t>
      </w:r>
      <w:r w:rsidR="00EA4879">
        <w:t xml:space="preserve">is </w:t>
      </w:r>
      <w:r w:rsidR="004827A3">
        <w:t xml:space="preserve">used to </w:t>
      </w:r>
      <w:r w:rsidR="00917403">
        <w:t xml:space="preserve">retrieve data from </w:t>
      </w:r>
      <w:r w:rsidR="00B70982">
        <w:t xml:space="preserve">JSON files such as </w:t>
      </w:r>
      <w:r w:rsidR="00FA7CB9">
        <w:t xml:space="preserve">the </w:t>
      </w:r>
      <w:r w:rsidR="00B70982">
        <w:t>config</w:t>
      </w:r>
      <w:r w:rsidR="00FA7CB9">
        <w:t>uration and baseline file</w:t>
      </w:r>
      <w:r w:rsidR="005B38A5">
        <w:t>s</w:t>
      </w:r>
      <w:r w:rsidR="00FA7CB9">
        <w:t xml:space="preserve"> </w:t>
      </w:r>
      <w:r w:rsidR="00546BA6">
        <w:t xml:space="preserve">and store them in </w:t>
      </w:r>
      <w:r w:rsidR="00082B42">
        <w:t>Python dictionaries</w:t>
      </w:r>
      <w:r w:rsidR="00FC67D3">
        <w:t xml:space="preserve"> so the </w:t>
      </w:r>
      <w:r w:rsidR="00942AEA">
        <w:t>system</w:t>
      </w:r>
      <w:r w:rsidR="00FC67D3">
        <w:t xml:space="preserve"> can use the</w:t>
      </w:r>
      <w:r w:rsidR="00271A64">
        <w:t xml:space="preserve"> </w:t>
      </w:r>
      <w:r w:rsidR="00942AEA">
        <w:t>data</w:t>
      </w:r>
      <w:r w:rsidR="00B70982">
        <w:t>.</w:t>
      </w:r>
      <w:r w:rsidR="00AA5539">
        <w:t xml:space="preserve"> </w:t>
      </w:r>
      <w:r w:rsidR="00750B50">
        <w:t xml:space="preserve">The configuration </w:t>
      </w:r>
      <w:r w:rsidR="00D76B2A">
        <w:t xml:space="preserve">JSON </w:t>
      </w:r>
      <w:r w:rsidR="00750B50">
        <w:t xml:space="preserve">file stores </w:t>
      </w:r>
      <w:r w:rsidR="00E659AF">
        <w:t>the</w:t>
      </w:r>
      <w:r w:rsidR="00735B04">
        <w:t xml:space="preserve"> paths of the</w:t>
      </w:r>
      <w:r w:rsidR="00E659AF">
        <w:t xml:space="preserve"> directories that </w:t>
      </w:r>
      <w:r w:rsidR="00921336">
        <w:t xml:space="preserve">will </w:t>
      </w:r>
      <w:r w:rsidR="00E659AF">
        <w:t>be monitored</w:t>
      </w:r>
      <w:r w:rsidR="00750B50">
        <w:t xml:space="preserve">, baseline and log file paths, and file extensions and directories </w:t>
      </w:r>
      <w:r w:rsidR="00735B04">
        <w:t xml:space="preserve">paths </w:t>
      </w:r>
      <w:r w:rsidR="00750B50">
        <w:t>to exclude</w:t>
      </w:r>
      <w:r w:rsidR="00AC6351">
        <w:t xml:space="preserve">. </w:t>
      </w:r>
      <w:r w:rsidR="0090146B">
        <w:t>As a side note, t</w:t>
      </w:r>
      <w:r w:rsidR="00B13D12">
        <w:t>his</w:t>
      </w:r>
      <w:r w:rsidR="00EB6AFE">
        <w:t xml:space="preserve"> allows the </w:t>
      </w:r>
      <w:r w:rsidR="00942AEA">
        <w:t>FIM HIDS</w:t>
      </w:r>
      <w:r w:rsidR="00EB6AFE">
        <w:t xml:space="preserve"> to be easily configured without changing the source code.</w:t>
      </w:r>
      <w:r w:rsidR="00750B50">
        <w:t xml:space="preserve"> </w:t>
      </w:r>
      <w:r w:rsidR="008F1563">
        <w:t xml:space="preserve">The baseline </w:t>
      </w:r>
      <w:r w:rsidR="008C0051">
        <w:t xml:space="preserve">JSON </w:t>
      </w:r>
      <w:r w:rsidR="008F1563">
        <w:t>file</w:t>
      </w:r>
      <w:r w:rsidR="00B13D12">
        <w:t xml:space="preserve"> </w:t>
      </w:r>
      <w:r w:rsidR="00915997">
        <w:t xml:space="preserve">stores </w:t>
      </w:r>
      <w:r w:rsidR="00063B3A">
        <w:t xml:space="preserve">the </w:t>
      </w:r>
      <w:r w:rsidR="00393721">
        <w:t>path of each file</w:t>
      </w:r>
      <w:r w:rsidR="00E66B4D">
        <w:t xml:space="preserve"> in it</w:t>
      </w:r>
      <w:r w:rsidR="00DE0519">
        <w:t xml:space="preserve">, </w:t>
      </w:r>
      <w:r w:rsidR="00E66B4D">
        <w:t>along with its hash, last modified time, and size</w:t>
      </w:r>
      <w:r w:rsidR="002863A9">
        <w:t xml:space="preserve"> (in bytes)</w:t>
      </w:r>
      <w:r w:rsidR="0006111F">
        <w:t xml:space="preserve">. Converting this JSON file to a Python dictionary </w:t>
      </w:r>
      <w:r w:rsidR="00A5276B">
        <w:t xml:space="preserve">by using the </w:t>
      </w:r>
      <w:proofErr w:type="spellStart"/>
      <w:r w:rsidR="0006111F">
        <w:t>json</w:t>
      </w:r>
      <w:proofErr w:type="spellEnd"/>
      <w:r w:rsidR="0006111F">
        <w:t xml:space="preserve"> library,</w:t>
      </w:r>
      <w:r w:rsidR="00DA27F0">
        <w:t xml:space="preserve"> enable</w:t>
      </w:r>
      <w:r w:rsidR="0006111F">
        <w:t>s</w:t>
      </w:r>
      <w:r w:rsidR="00DA27F0">
        <w:t xml:space="preserve"> compa</w:t>
      </w:r>
      <w:r w:rsidR="00FD0FA1">
        <w:t xml:space="preserve">risons with the files and metadata from </w:t>
      </w:r>
      <w:r w:rsidR="00696A08">
        <w:t>the current s</w:t>
      </w:r>
      <w:r w:rsidR="000A5F03">
        <w:t>napshot</w:t>
      </w:r>
      <w:r w:rsidR="00696A08">
        <w:t>.</w:t>
      </w:r>
      <w:r w:rsidR="002863A9">
        <w:t xml:space="preserve"> </w:t>
      </w:r>
      <w:r w:rsidR="00CD4BF6">
        <w:t xml:space="preserve">In </w:t>
      </w:r>
      <w:r w:rsidR="005F3042">
        <w:t>the system</w:t>
      </w:r>
      <w:r w:rsidR="00CD4BF6">
        <w:t>, the</w:t>
      </w:r>
      <w:r w:rsidR="00652345">
        <w:t xml:space="preserve"> </w:t>
      </w:r>
      <w:proofErr w:type="spellStart"/>
      <w:r w:rsidR="00652345">
        <w:t>json</w:t>
      </w:r>
      <w:proofErr w:type="spellEnd"/>
      <w:r w:rsidR="00652345">
        <w:t xml:space="preserve"> library </w:t>
      </w:r>
      <w:r w:rsidR="00AA5539">
        <w:t xml:space="preserve">is </w:t>
      </w:r>
      <w:r w:rsidR="00B368D3">
        <w:t xml:space="preserve">also used to </w:t>
      </w:r>
      <w:r w:rsidR="00A86C03">
        <w:t xml:space="preserve">write </w:t>
      </w:r>
      <w:r w:rsidR="00082B42">
        <w:t>Python</w:t>
      </w:r>
      <w:r w:rsidR="00A86C03">
        <w:t xml:space="preserve"> </w:t>
      </w:r>
      <w:r w:rsidR="00F27410">
        <w:t>diction</w:t>
      </w:r>
      <w:r w:rsidR="00672E4D">
        <w:t>aries to</w:t>
      </w:r>
      <w:r w:rsidR="000F3709">
        <w:t xml:space="preserve"> the </w:t>
      </w:r>
      <w:r w:rsidR="00A86C03">
        <w:t xml:space="preserve">baseline </w:t>
      </w:r>
      <w:r w:rsidR="003F3F78">
        <w:t xml:space="preserve">JSON </w:t>
      </w:r>
      <w:r w:rsidR="00A86C03">
        <w:t>file in a structured</w:t>
      </w:r>
      <w:r w:rsidR="00041E51">
        <w:t xml:space="preserve"> </w:t>
      </w:r>
      <w:r w:rsidR="00A86C03">
        <w:t>format.</w:t>
      </w:r>
      <w:r w:rsidR="00177E83">
        <w:t xml:space="preserve"> </w:t>
      </w:r>
    </w:p>
    <w:p w14:paraId="5BEBD0D7" w14:textId="7118B90F" w:rsidR="007A6288" w:rsidRDefault="007A6288" w:rsidP="00856277">
      <w:pPr>
        <w:ind w:firstLine="720"/>
      </w:pPr>
      <w:r>
        <w:t>The last library</w:t>
      </w:r>
      <w:r w:rsidR="00CF4816">
        <w:t xml:space="preserve"> used in the </w:t>
      </w:r>
      <w:r w:rsidR="00E551BF">
        <w:t>program</w:t>
      </w:r>
      <w:r>
        <w:t>—</w:t>
      </w:r>
      <w:r w:rsidR="00E551BF">
        <w:t xml:space="preserve">the </w:t>
      </w:r>
      <w:r>
        <w:t>datetime</w:t>
      </w:r>
      <w:r w:rsidR="00E551BF">
        <w:t xml:space="preserve"> library</w:t>
      </w:r>
      <w:r>
        <w:t xml:space="preserve">—is used </w:t>
      </w:r>
      <w:r w:rsidR="00056C60">
        <w:t>to produce</w:t>
      </w:r>
      <w:r w:rsidR="00141FCA">
        <w:t xml:space="preserve"> timestamps </w:t>
      </w:r>
      <w:r w:rsidR="0021609C">
        <w:t>for</w:t>
      </w:r>
      <w:r w:rsidR="00141FCA">
        <w:t xml:space="preserve"> </w:t>
      </w:r>
      <w:r w:rsidR="00020A34">
        <w:t xml:space="preserve">the log entries and </w:t>
      </w:r>
      <w:r w:rsidR="00141FCA">
        <w:t>error messages</w:t>
      </w:r>
      <w:r w:rsidR="00F37B92">
        <w:t xml:space="preserve">. An additional use of this library is to </w:t>
      </w:r>
      <w:r w:rsidR="007F56B8">
        <w:t>make the</w:t>
      </w:r>
      <w:r w:rsidR="00A87F0D">
        <w:t xml:space="preserve"> last modified times </w:t>
      </w:r>
      <w:r w:rsidR="00496728">
        <w:t xml:space="preserve">in the logs </w:t>
      </w:r>
      <w:r w:rsidR="00AE2F86">
        <w:t>readable</w:t>
      </w:r>
      <w:r w:rsidR="00496728">
        <w:t xml:space="preserve">. </w:t>
      </w:r>
    </w:p>
    <w:p w14:paraId="1B5A80B3" w14:textId="3A437DB4" w:rsidR="001915E7" w:rsidRDefault="00ED02A9" w:rsidP="00856277">
      <w:pPr>
        <w:ind w:firstLine="720"/>
      </w:pPr>
      <w:r>
        <w:t xml:space="preserve">In addition, </w:t>
      </w:r>
      <w:r w:rsidR="00961166">
        <w:t xml:space="preserve">the log entries </w:t>
      </w:r>
      <w:r w:rsidR="00054E41">
        <w:t xml:space="preserve">in the </w:t>
      </w:r>
      <w:r w:rsidR="00764480">
        <w:t xml:space="preserve">system’s </w:t>
      </w:r>
      <w:r w:rsidR="00054E41">
        <w:t xml:space="preserve">audit log file </w:t>
      </w:r>
      <w:r w:rsidR="00961166">
        <w:t xml:space="preserve">are structured in </w:t>
      </w:r>
      <w:r w:rsidR="000E0640">
        <w:t xml:space="preserve">a </w:t>
      </w:r>
      <w:r w:rsidR="00961166">
        <w:t>way that allows</w:t>
      </w:r>
      <w:r w:rsidR="005209A2">
        <w:t xml:space="preserve"> </w:t>
      </w:r>
      <w:r w:rsidR="00B84805">
        <w:t>them</w:t>
      </w:r>
      <w:r w:rsidR="00261613">
        <w:t xml:space="preserve"> to</w:t>
      </w:r>
      <w:r w:rsidR="00961166">
        <w:t xml:space="preserve"> be easily parsed.</w:t>
      </w:r>
      <w:r w:rsidR="00922D10">
        <w:t xml:space="preserve"> The entries are consistent</w:t>
      </w:r>
      <w:r w:rsidR="002E44F6">
        <w:t xml:space="preserve"> and </w:t>
      </w:r>
      <w:r w:rsidR="00922D10">
        <w:t>the fields are</w:t>
      </w:r>
      <w:r w:rsidR="00A07ECF">
        <w:t xml:space="preserve"> </w:t>
      </w:r>
      <w:r w:rsidR="009F488B">
        <w:t>key-value pairs</w:t>
      </w:r>
      <w:r w:rsidR="002E44F6">
        <w:t xml:space="preserve"> and separated by a space.</w:t>
      </w:r>
      <w:r w:rsidR="00F63EB8">
        <w:t xml:space="preserve"> </w:t>
      </w:r>
      <w:r w:rsidR="00933895">
        <w:t>It is worth noting that</w:t>
      </w:r>
      <w:r w:rsidR="00F63EB8">
        <w:t xml:space="preserve"> the </w:t>
      </w:r>
      <w:r w:rsidR="00666FE3">
        <w:t xml:space="preserve">most important information for each log entry—the timestamp, </w:t>
      </w:r>
      <w:r w:rsidR="00874B59">
        <w:t xml:space="preserve">event type, and file path—are </w:t>
      </w:r>
      <w:r w:rsidR="00862E87">
        <w:t>positioned in the</w:t>
      </w:r>
      <w:r w:rsidR="00874B59">
        <w:t xml:space="preserve"> first three fields in the entry</w:t>
      </w:r>
      <w:r w:rsidR="009727B7">
        <w:t xml:space="preserve"> so that they are the </w:t>
      </w:r>
      <w:r w:rsidR="00ED2BB4">
        <w:t>primary</w:t>
      </w:r>
      <w:r w:rsidR="009727B7">
        <w:t xml:space="preserve"> focus</w:t>
      </w:r>
      <w:r w:rsidR="00654EE0">
        <w:t xml:space="preserve">. </w:t>
      </w:r>
      <w:r w:rsidR="00A26887">
        <w:t>After that,</w:t>
      </w:r>
      <w:r w:rsidR="007570E7">
        <w:t xml:space="preserve"> </w:t>
      </w:r>
      <w:r w:rsidR="002928E2">
        <w:t xml:space="preserve">the </w:t>
      </w:r>
      <w:r w:rsidR="00475884">
        <w:t xml:space="preserve">file’s </w:t>
      </w:r>
      <w:r w:rsidR="0088057B">
        <w:t>size and last modification ti</w:t>
      </w:r>
      <w:r w:rsidR="007570E7">
        <w:t>me</w:t>
      </w:r>
      <w:r w:rsidR="00524DF7">
        <w:t xml:space="preserve">, which provide further forensic information, </w:t>
      </w:r>
      <w:r w:rsidR="007570E7">
        <w:t>are</w:t>
      </w:r>
      <w:r w:rsidR="00092E51">
        <w:t xml:space="preserve"> displayed</w:t>
      </w:r>
      <w:r w:rsidR="002928E2">
        <w:t xml:space="preserve">. </w:t>
      </w:r>
      <w:r w:rsidR="00862E87">
        <w:t>However, f</w:t>
      </w:r>
      <w:r w:rsidR="002928E2">
        <w:t xml:space="preserve">or </w:t>
      </w:r>
      <w:r w:rsidR="00283521">
        <w:t>a modified file event</w:t>
      </w:r>
      <w:r w:rsidR="002F38E8">
        <w:t>,</w:t>
      </w:r>
      <w:r w:rsidR="00283521">
        <w:t xml:space="preserve"> it shows the before and after </w:t>
      </w:r>
      <w:r w:rsidR="00222931">
        <w:t>value</w:t>
      </w:r>
      <w:r w:rsidR="00506829">
        <w:t>s</w:t>
      </w:r>
      <w:r w:rsidR="00482D72">
        <w:t xml:space="preserve"> </w:t>
      </w:r>
      <w:r w:rsidR="00A559AB">
        <w:t>of the size and last modified time</w:t>
      </w:r>
      <w:r w:rsidR="00922D10">
        <w:t>.</w:t>
      </w:r>
    </w:p>
    <w:p w14:paraId="6A3EA1B0" w14:textId="77777777" w:rsidR="00865EB9" w:rsidRDefault="0022685D" w:rsidP="00856277">
      <w:pPr>
        <w:ind w:firstLine="720"/>
      </w:pPr>
      <w:r>
        <w:t>To make the</w:t>
      </w:r>
      <w:r w:rsidR="00BC1AF3">
        <w:t xml:space="preserve"> FIM HIDS</w:t>
      </w:r>
      <w:r w:rsidR="004C478F">
        <w:t xml:space="preserve"> </w:t>
      </w:r>
      <w:r w:rsidR="00506829">
        <w:t>more r</w:t>
      </w:r>
      <w:r w:rsidR="003C6869">
        <w:t>obust</w:t>
      </w:r>
      <w:r w:rsidR="002E3018">
        <w:t xml:space="preserve"> and reliable under real-world conditions</w:t>
      </w:r>
      <w:r w:rsidR="003C6869">
        <w:t>,</w:t>
      </w:r>
      <w:r w:rsidR="0040237C">
        <w:t xml:space="preserve"> error handling was </w:t>
      </w:r>
      <w:r w:rsidR="008154A9">
        <w:t xml:space="preserve">also </w:t>
      </w:r>
      <w:r w:rsidR="0040237C">
        <w:t>added</w:t>
      </w:r>
      <w:r w:rsidR="00D2591E">
        <w:t>.</w:t>
      </w:r>
      <w:r w:rsidR="0040237C">
        <w:t xml:space="preserve"> </w:t>
      </w:r>
      <w:r w:rsidR="00340B87">
        <w:t>When the program tries to load the configuration file, if the file is not found</w:t>
      </w:r>
      <w:r w:rsidR="00C81572">
        <w:t>,</w:t>
      </w:r>
      <w:r w:rsidR="00CB04B4">
        <w:t xml:space="preserve"> the JSON formatting is invalid</w:t>
      </w:r>
      <w:r w:rsidR="00C81572">
        <w:t xml:space="preserve">, or </w:t>
      </w:r>
      <w:r w:rsidR="00AF40A6">
        <w:t xml:space="preserve">any of the required </w:t>
      </w:r>
      <w:r w:rsidR="00B60E3F">
        <w:t>setting</w:t>
      </w:r>
      <w:r w:rsidR="00F662AB">
        <w:t xml:space="preserve">s are missing, then </w:t>
      </w:r>
      <w:r w:rsidR="008F6928">
        <w:t xml:space="preserve">the </w:t>
      </w:r>
      <w:r w:rsidR="008F6928">
        <w:lastRenderedPageBreak/>
        <w:t>program will print an error message</w:t>
      </w:r>
      <w:r w:rsidR="005A463E">
        <w:t xml:space="preserve"> not to the audit log file but</w:t>
      </w:r>
      <w:r w:rsidR="00412524">
        <w:t xml:space="preserve"> to standard output</w:t>
      </w:r>
      <w:r w:rsidR="008F6928">
        <w:t xml:space="preserve"> </w:t>
      </w:r>
      <w:r w:rsidR="00BB5232">
        <w:t>(</w:t>
      </w:r>
      <w:proofErr w:type="spellStart"/>
      <w:r w:rsidR="00BB5232">
        <w:t>stdout</w:t>
      </w:r>
      <w:proofErr w:type="spellEnd"/>
      <w:r w:rsidR="00BB5232">
        <w:t>)</w:t>
      </w:r>
      <w:r w:rsidR="007C20D4">
        <w:t xml:space="preserve">. </w:t>
      </w:r>
      <w:r w:rsidR="005A463E">
        <w:t xml:space="preserve">After that, it will </w:t>
      </w:r>
      <w:r w:rsidR="00097706">
        <w:t xml:space="preserve">safely stop </w:t>
      </w:r>
      <w:r w:rsidR="008F6928">
        <w:t>execution.</w:t>
      </w:r>
      <w:r w:rsidR="005364F3">
        <w:t xml:space="preserve"> </w:t>
      </w:r>
      <w:r w:rsidR="00BF1C26">
        <w:t>Furthermore,</w:t>
      </w:r>
      <w:r w:rsidR="00360548">
        <w:t xml:space="preserve"> when the system checks the status</w:t>
      </w:r>
      <w:r w:rsidR="004E383E">
        <w:t xml:space="preserve"> of the baseline file</w:t>
      </w:r>
      <w:r w:rsidR="00360548">
        <w:t>,</w:t>
      </w:r>
      <w:r w:rsidR="00BF1C26">
        <w:t xml:space="preserve"> if the baseline file is missing</w:t>
      </w:r>
      <w:r w:rsidR="005E2B27">
        <w:t xml:space="preserve"> or invalid</w:t>
      </w:r>
      <w:r w:rsidR="00957112">
        <w:t xml:space="preserve">, this error will be logged in the audit log file. </w:t>
      </w:r>
      <w:r w:rsidR="00FB4F4D">
        <w:t>Then</w:t>
      </w:r>
      <w:r w:rsidR="00E0574B">
        <w:t>,</w:t>
      </w:r>
      <w:r w:rsidR="00FB4F4D">
        <w:t xml:space="preserve"> the program will try to </w:t>
      </w:r>
      <w:r w:rsidR="00585DDB">
        <w:t>write</w:t>
      </w:r>
      <w:r w:rsidR="00FB4F4D">
        <w:t xml:space="preserve"> a new baseline file</w:t>
      </w:r>
      <w:r w:rsidR="00F914E0">
        <w:t>. If it fails in doing that</w:t>
      </w:r>
      <w:r w:rsidR="00EF744A">
        <w:t xml:space="preserve"> (e.g., due to permission </w:t>
      </w:r>
      <w:r w:rsidR="00EA288D">
        <w:t>or filesystem issues</w:t>
      </w:r>
      <w:r w:rsidR="00EF744A">
        <w:t>)</w:t>
      </w:r>
      <w:r w:rsidR="00A95389">
        <w:t xml:space="preserve">, </w:t>
      </w:r>
      <w:r w:rsidR="00F914E0">
        <w:t xml:space="preserve">the program will print an error message to </w:t>
      </w:r>
      <w:proofErr w:type="spellStart"/>
      <w:r w:rsidR="00F914E0">
        <w:t>stdout</w:t>
      </w:r>
      <w:proofErr w:type="spellEnd"/>
      <w:r w:rsidR="00C804E0">
        <w:t xml:space="preserve"> and </w:t>
      </w:r>
      <w:r w:rsidR="00AF04CB">
        <w:t>execution will stop</w:t>
      </w:r>
      <w:r w:rsidR="00F914E0">
        <w:t xml:space="preserve">. If </w:t>
      </w:r>
      <w:r w:rsidR="002A7DC8">
        <w:t xml:space="preserve">the creation </w:t>
      </w:r>
      <w:r w:rsidR="009C64E8">
        <w:t xml:space="preserve">(or recreation if it was previously invalid) </w:t>
      </w:r>
      <w:r w:rsidR="002A7DC8">
        <w:t xml:space="preserve">of the new baseline file is successful, the program will </w:t>
      </w:r>
      <w:r w:rsidR="003B32BA">
        <w:t>print a l</w:t>
      </w:r>
      <w:r w:rsidR="002A7DC8">
        <w:t xml:space="preserve">og </w:t>
      </w:r>
      <w:r w:rsidR="003B32BA">
        <w:t xml:space="preserve">entry </w:t>
      </w:r>
      <w:r w:rsidR="002A7DC8">
        <w:t>to the audit log that it was created</w:t>
      </w:r>
      <w:r w:rsidR="00835EC8">
        <w:t xml:space="preserve"> (or recreated</w:t>
      </w:r>
      <w:r w:rsidR="005A20D5">
        <w:t>)</w:t>
      </w:r>
      <w:r w:rsidR="002A7DC8">
        <w:t>.</w:t>
      </w:r>
      <w:r w:rsidR="008203C2">
        <w:t xml:space="preserve"> </w:t>
      </w:r>
    </w:p>
    <w:p w14:paraId="0BFA5C0E" w14:textId="218AF0A5" w:rsidR="00C11934" w:rsidRDefault="00DF361D" w:rsidP="00856277">
      <w:pPr>
        <w:ind w:firstLine="720"/>
      </w:pPr>
      <w:r>
        <w:t xml:space="preserve">More </w:t>
      </w:r>
      <w:r w:rsidR="008203C2">
        <w:t xml:space="preserve">error handling </w:t>
      </w:r>
      <w:r w:rsidR="003402CC">
        <w:t>is included</w:t>
      </w:r>
      <w:r w:rsidR="008203C2">
        <w:t xml:space="preserve"> when the FIM HIDS scans the directories</w:t>
      </w:r>
      <w:r>
        <w:t xml:space="preserve"> to get each file</w:t>
      </w:r>
      <w:r w:rsidR="002819DB">
        <w:t>’</w:t>
      </w:r>
      <w:r>
        <w:t>s metadata.</w:t>
      </w:r>
      <w:r w:rsidR="00C9415F">
        <w:t xml:space="preserve"> During the scan, when</w:t>
      </w:r>
      <w:r w:rsidR="003D67B8">
        <w:t xml:space="preserve"> a file</w:t>
      </w:r>
      <w:r w:rsidR="008F021A">
        <w:t xml:space="preserve"> </w:t>
      </w:r>
      <w:r w:rsidR="003D67B8">
        <w:t>cannot</w:t>
      </w:r>
      <w:r w:rsidR="008F021A">
        <w:t xml:space="preserve"> be opened</w:t>
      </w:r>
      <w:r w:rsidR="0059041E">
        <w:t>,</w:t>
      </w:r>
      <w:r w:rsidR="00056CF9">
        <w:t xml:space="preserve"> </w:t>
      </w:r>
      <w:r w:rsidR="008F021A">
        <w:t>read</w:t>
      </w:r>
      <w:r w:rsidR="003A5410">
        <w:t>,</w:t>
      </w:r>
      <w:r w:rsidR="009625EC">
        <w:t xml:space="preserve"> or</w:t>
      </w:r>
      <w:r w:rsidR="00056CF9">
        <w:t xml:space="preserve"> </w:t>
      </w:r>
      <w:r w:rsidR="00A33257">
        <w:t xml:space="preserve">the </w:t>
      </w:r>
      <w:r w:rsidR="0059041E">
        <w:t>metadata of it cannot be accessed</w:t>
      </w:r>
      <w:r w:rsidR="007422D9">
        <w:t xml:space="preserve"> </w:t>
      </w:r>
      <w:r w:rsidR="007422D9" w:rsidRPr="007422D9">
        <w:t>(e.g., due to permission or</w:t>
      </w:r>
      <w:r w:rsidR="00400D07">
        <w:t xml:space="preserve"> filesystem issues</w:t>
      </w:r>
      <w:r w:rsidR="007422D9" w:rsidRPr="007422D9">
        <w:t>)</w:t>
      </w:r>
      <w:r w:rsidR="00666676">
        <w:t xml:space="preserve">, the program </w:t>
      </w:r>
      <w:r w:rsidR="00764B33">
        <w:t xml:space="preserve">skips scanning that file and </w:t>
      </w:r>
      <w:r w:rsidR="00666676">
        <w:t>prints a warning</w:t>
      </w:r>
      <w:r w:rsidR="00764B33">
        <w:t xml:space="preserve"> to </w:t>
      </w:r>
      <w:proofErr w:type="spellStart"/>
      <w:r w:rsidR="00764B33">
        <w:t>stdout</w:t>
      </w:r>
      <w:proofErr w:type="spellEnd"/>
      <w:r w:rsidR="0074706B">
        <w:t xml:space="preserve"> to let the user know</w:t>
      </w:r>
      <w:r w:rsidR="00764B33">
        <w:t xml:space="preserve">. </w:t>
      </w:r>
    </w:p>
    <w:p w14:paraId="2E41A28C" w14:textId="60E5A255" w:rsidR="00F9745E" w:rsidRPr="00DD5CBF" w:rsidRDefault="00F9745E" w:rsidP="00DD5CBF">
      <w:r>
        <w:tab/>
        <w:t xml:space="preserve">Lastly, </w:t>
      </w:r>
      <w:r w:rsidR="00E579CF">
        <w:t xml:space="preserve">to allow continuous monitoring, </w:t>
      </w:r>
      <w:r>
        <w:t xml:space="preserve">the program is designed </w:t>
      </w:r>
      <w:r w:rsidR="00166107">
        <w:t>to</w:t>
      </w:r>
      <w:r w:rsidR="00E96B17">
        <w:t xml:space="preserve"> run </w:t>
      </w:r>
      <w:r w:rsidR="002C6F6F">
        <w:t xml:space="preserve">periodically </w:t>
      </w:r>
      <w:r w:rsidR="004104F3">
        <w:t xml:space="preserve">by means of a scheduler like </w:t>
      </w:r>
      <w:proofErr w:type="spellStart"/>
      <w:r w:rsidR="00166107">
        <w:t>cron</w:t>
      </w:r>
      <w:proofErr w:type="spellEnd"/>
      <w:r w:rsidR="00E96B17">
        <w:t>.</w:t>
      </w:r>
      <w:r w:rsidR="00B07537">
        <w:t xml:space="preserve"> </w:t>
      </w:r>
      <w:r w:rsidR="00FB619A">
        <w:t>The system</w:t>
      </w:r>
      <w:r w:rsidR="00D95A94">
        <w:t xml:space="preserve"> includes a separate log</w:t>
      </w:r>
      <w:r w:rsidR="00BF1420">
        <w:t xml:space="preserve"> file</w:t>
      </w:r>
      <w:r w:rsidR="008369BE">
        <w:t xml:space="preserve">—a </w:t>
      </w:r>
      <w:proofErr w:type="spellStart"/>
      <w:r w:rsidR="008369BE">
        <w:t>cron</w:t>
      </w:r>
      <w:proofErr w:type="spellEnd"/>
      <w:r w:rsidR="008369BE">
        <w:t xml:space="preserve"> log</w:t>
      </w:r>
      <w:r w:rsidR="00BF1420">
        <w:t xml:space="preserve"> file</w:t>
      </w:r>
      <w:r w:rsidR="008369BE">
        <w:t>—</w:t>
      </w:r>
      <w:r w:rsidR="006C4D36">
        <w:t xml:space="preserve">for if </w:t>
      </w:r>
      <w:r w:rsidR="00DB0BFF">
        <w:t xml:space="preserve">the program </w:t>
      </w:r>
      <w:r w:rsidR="006C4D36">
        <w:t xml:space="preserve">is run via </w:t>
      </w:r>
      <w:proofErr w:type="spellStart"/>
      <w:r w:rsidR="006C4D36">
        <w:t>cron</w:t>
      </w:r>
      <w:proofErr w:type="spellEnd"/>
      <w:r w:rsidR="006C4D36">
        <w:t xml:space="preserve">. </w:t>
      </w:r>
      <w:r w:rsidR="00156385">
        <w:t>In this case</w:t>
      </w:r>
      <w:r w:rsidR="00791752">
        <w:t>,</w:t>
      </w:r>
      <w:r w:rsidR="00156385">
        <w:t xml:space="preserve"> </w:t>
      </w:r>
      <w:r w:rsidR="007B250B">
        <w:t xml:space="preserve">for optimal use, </w:t>
      </w:r>
      <w:r w:rsidR="00156385">
        <w:t xml:space="preserve">the error messages that go to </w:t>
      </w:r>
      <w:proofErr w:type="spellStart"/>
      <w:r w:rsidR="00156385">
        <w:t>stdout</w:t>
      </w:r>
      <w:proofErr w:type="spellEnd"/>
      <w:r w:rsidR="00156385">
        <w:t xml:space="preserve"> can be redirected to the </w:t>
      </w:r>
      <w:proofErr w:type="spellStart"/>
      <w:r w:rsidR="00156385">
        <w:t>cron</w:t>
      </w:r>
      <w:proofErr w:type="spellEnd"/>
      <w:r w:rsidR="00156385">
        <w:t xml:space="preserve"> log</w:t>
      </w:r>
      <w:r w:rsidR="00554869">
        <w:t xml:space="preserve"> file</w:t>
      </w:r>
      <w:r w:rsidR="008C5996">
        <w:t xml:space="preserve"> fo</w:t>
      </w:r>
      <w:r w:rsidR="00B66386">
        <w:t xml:space="preserve">r later </w:t>
      </w:r>
      <w:r w:rsidR="00A6791A">
        <w:t>review and troubleshooting of</w:t>
      </w:r>
      <w:r w:rsidR="0005190A">
        <w:t xml:space="preserve"> runtime</w:t>
      </w:r>
      <w:r w:rsidR="00A6791A">
        <w:t xml:space="preserve"> errors and warnings.</w:t>
      </w:r>
    </w:p>
    <w:p w14:paraId="5D508E81" w14:textId="3DF69A03" w:rsidR="003E2E94" w:rsidRDefault="003E2E94" w:rsidP="003E2E94">
      <w:pPr>
        <w:pStyle w:val="Heading1"/>
      </w:pPr>
      <w:r>
        <w:t xml:space="preserve">Demonstration </w:t>
      </w:r>
      <w:r w:rsidR="004D7981">
        <w:t xml:space="preserve">and </w:t>
      </w:r>
      <w:r w:rsidR="00D3675B">
        <w:t>Results</w:t>
      </w:r>
    </w:p>
    <w:p w14:paraId="644713D8" w14:textId="44E4878C" w:rsidR="00C26F76" w:rsidRDefault="000F6247" w:rsidP="00431A9C">
      <w:r>
        <w:tab/>
        <w:t xml:space="preserve">This section </w:t>
      </w:r>
      <w:r w:rsidR="00D43E22">
        <w:t>provides a demonstration of the Python-based FIM HIDS</w:t>
      </w:r>
      <w:r w:rsidR="009E46C0">
        <w:t xml:space="preserve"> being tested</w:t>
      </w:r>
      <w:r w:rsidR="00D43E22">
        <w:t xml:space="preserve">, and an explanation of the results. </w:t>
      </w:r>
      <w:r w:rsidR="00E761BA">
        <w:t>The</w:t>
      </w:r>
      <w:r w:rsidR="00BA2ADD">
        <w:t xml:space="preserve"> FIM HIDS</w:t>
      </w:r>
      <w:r w:rsidR="00685A54">
        <w:t xml:space="preserve"> was</w:t>
      </w:r>
      <w:r w:rsidR="00BA2ADD">
        <w:t xml:space="preserve"> </w:t>
      </w:r>
      <w:r w:rsidR="008C1001">
        <w:t xml:space="preserve">tested on a Linux </w:t>
      </w:r>
      <w:r w:rsidR="00A4105E">
        <w:t>computer</w:t>
      </w:r>
      <w:r w:rsidR="008C1001">
        <w:t xml:space="preserve">, and </w:t>
      </w:r>
      <w:r w:rsidR="00653D12">
        <w:t>was run</w:t>
      </w:r>
      <w:r w:rsidR="008C1001">
        <w:t xml:space="preserve"> at scheduled times</w:t>
      </w:r>
      <w:r w:rsidR="002A139A">
        <w:t xml:space="preserve">—every </w:t>
      </w:r>
      <w:r w:rsidR="004F28BE">
        <w:t xml:space="preserve">five </w:t>
      </w:r>
      <w:r w:rsidR="002A139A">
        <w:t xml:space="preserve">minutes—through a </w:t>
      </w:r>
      <w:proofErr w:type="spellStart"/>
      <w:r w:rsidR="002A139A">
        <w:t>cron</w:t>
      </w:r>
      <w:proofErr w:type="spellEnd"/>
      <w:r w:rsidR="002A139A">
        <w:t xml:space="preserve"> entry.</w:t>
      </w:r>
      <w:r w:rsidR="00945EF5">
        <w:t xml:space="preserve"> </w:t>
      </w:r>
      <w:r w:rsidR="00926431">
        <w:t xml:space="preserve">For the testing </w:t>
      </w:r>
      <w:r w:rsidR="00FB076C">
        <w:t>environment</w:t>
      </w:r>
      <w:r w:rsidR="00BC2CF9">
        <w:t>, there were two directories for the program to monitor</w:t>
      </w:r>
      <w:r w:rsidR="00301A49">
        <w:t xml:space="preserve"> with subdirectories</w:t>
      </w:r>
      <w:r w:rsidR="00F223A2">
        <w:t xml:space="preserve"> and </w:t>
      </w:r>
      <w:r w:rsidR="0087744A">
        <w:t>files</w:t>
      </w:r>
      <w:r w:rsidR="00301A49">
        <w:t xml:space="preserve"> in</w:t>
      </w:r>
      <w:r w:rsidR="00904E69">
        <w:t>side</w:t>
      </w:r>
      <w:r w:rsidR="00301A49">
        <w:t xml:space="preserve"> them</w:t>
      </w:r>
      <w:r w:rsidR="00F00426">
        <w:t xml:space="preserve">. Files were also inside the subdirectories. </w:t>
      </w:r>
      <w:r w:rsidR="00933CBE">
        <w:t>A</w:t>
      </w:r>
      <w:r w:rsidR="009D1EBC">
        <w:t>dditionally, all</w:t>
      </w:r>
      <w:r w:rsidR="00933CBE">
        <w:t xml:space="preserve"> the files </w:t>
      </w:r>
      <w:r w:rsidR="009D1EBC">
        <w:t xml:space="preserve">in the testing environment </w:t>
      </w:r>
      <w:r w:rsidR="00933CBE">
        <w:t>ended with one of the following extensions: .txt, .log, or .</w:t>
      </w:r>
      <w:proofErr w:type="spellStart"/>
      <w:r w:rsidR="00933CBE">
        <w:t>tmp</w:t>
      </w:r>
      <w:proofErr w:type="spellEnd"/>
      <w:r w:rsidR="00933CBE">
        <w:t>.</w:t>
      </w:r>
      <w:r w:rsidR="009B217A">
        <w:t xml:space="preserve"> </w:t>
      </w:r>
      <w:r w:rsidR="00CF5E3D">
        <w:t xml:space="preserve">The FIM HIDS’s </w:t>
      </w:r>
      <w:r w:rsidR="00595B03">
        <w:t xml:space="preserve">configuration file </w:t>
      </w:r>
      <w:r w:rsidR="00A95A17">
        <w:lastRenderedPageBreak/>
        <w:t>in</w:t>
      </w:r>
      <w:r w:rsidR="00644D85">
        <w:t xml:space="preserve">cluded </w:t>
      </w:r>
      <w:r w:rsidR="00965FED">
        <w:t xml:space="preserve">the </w:t>
      </w:r>
      <w:r w:rsidR="00F83023">
        <w:t>paths</w:t>
      </w:r>
      <w:r w:rsidR="00644D85">
        <w:t xml:space="preserve"> </w:t>
      </w:r>
      <w:r w:rsidR="00EE2A1A">
        <w:t xml:space="preserve">of the </w:t>
      </w:r>
      <w:r w:rsidR="009B217A">
        <w:t xml:space="preserve">two </w:t>
      </w:r>
      <w:r w:rsidR="00EE2A1A">
        <w:t xml:space="preserve">directories </w:t>
      </w:r>
      <w:r w:rsidR="00AD5D15">
        <w:t>for the</w:t>
      </w:r>
      <w:r w:rsidR="004811E2">
        <w:t xml:space="preserve"> </w:t>
      </w:r>
      <w:r w:rsidR="00435232">
        <w:t>program</w:t>
      </w:r>
      <w:r w:rsidR="00E524DC">
        <w:t xml:space="preserve"> </w:t>
      </w:r>
      <w:r w:rsidR="00E87AF5">
        <w:t xml:space="preserve">to </w:t>
      </w:r>
      <w:r w:rsidR="00E524DC">
        <w:t>monitor</w:t>
      </w:r>
      <w:r w:rsidR="00E87AF5">
        <w:t xml:space="preserve">, </w:t>
      </w:r>
      <w:r w:rsidR="0090115F">
        <w:t xml:space="preserve">a baseline </w:t>
      </w:r>
      <w:r w:rsidR="00F530B8">
        <w:t>and</w:t>
      </w:r>
      <w:r w:rsidR="008A61D7">
        <w:t xml:space="preserve"> </w:t>
      </w:r>
      <w:r w:rsidR="00C2043B">
        <w:t xml:space="preserve">audit </w:t>
      </w:r>
      <w:r w:rsidR="008A61D7">
        <w:t>log file</w:t>
      </w:r>
      <w:r w:rsidR="00511BD4">
        <w:t xml:space="preserve"> path</w:t>
      </w:r>
      <w:r w:rsidR="008A61D7">
        <w:t xml:space="preserve">, a subdirectory </w:t>
      </w:r>
      <w:r w:rsidR="00F83023">
        <w:t xml:space="preserve">path </w:t>
      </w:r>
      <w:r w:rsidR="008A61D7">
        <w:t xml:space="preserve">to </w:t>
      </w:r>
      <w:r w:rsidR="00861CAB">
        <w:t>exclude</w:t>
      </w:r>
      <w:r w:rsidR="008A61D7">
        <w:t xml:space="preserve">, and </w:t>
      </w:r>
      <w:r w:rsidR="00C26A8A">
        <w:t xml:space="preserve">two file extensions to </w:t>
      </w:r>
      <w:r w:rsidR="00861CAB">
        <w:t>exclude</w:t>
      </w:r>
      <w:r w:rsidR="00272F32">
        <w:t xml:space="preserve"> (</w:t>
      </w:r>
      <w:r w:rsidR="00C26A8A">
        <w:t>.log and .</w:t>
      </w:r>
      <w:proofErr w:type="spellStart"/>
      <w:r w:rsidR="00C26A8A">
        <w:t>tmp</w:t>
      </w:r>
      <w:proofErr w:type="spellEnd"/>
      <w:r w:rsidR="00272F32">
        <w:t>).</w:t>
      </w:r>
      <w:r w:rsidR="004F28BE">
        <w:t xml:space="preserve"> </w:t>
      </w:r>
    </w:p>
    <w:p w14:paraId="2F0716DE" w14:textId="6D021468" w:rsidR="007E36E4" w:rsidRDefault="00E55325" w:rsidP="005E5BA2">
      <w:r>
        <w:tab/>
        <w:t>During the first scheduled run</w:t>
      </w:r>
      <w:r w:rsidR="00F8510D">
        <w:t xml:space="preserve"> of the </w:t>
      </w:r>
      <w:r w:rsidR="0019606E">
        <w:t>system</w:t>
      </w:r>
      <w:r w:rsidR="00F8510D">
        <w:t>,</w:t>
      </w:r>
      <w:r w:rsidR="0019606E">
        <w:t xml:space="preserve"> a baseline file did not exist</w:t>
      </w:r>
      <w:r w:rsidR="002F4B02">
        <w:t xml:space="preserve">. </w:t>
      </w:r>
      <w:r w:rsidR="00A44A9D">
        <w:t>So,</w:t>
      </w:r>
      <w:r w:rsidR="00181B34">
        <w:t xml:space="preserve"> to create a new baseline file,</w:t>
      </w:r>
      <w:r w:rsidR="00A44A9D">
        <w:t xml:space="preserve"> t</w:t>
      </w:r>
      <w:r w:rsidR="009E2B32">
        <w:t xml:space="preserve">he system </w:t>
      </w:r>
      <w:r w:rsidR="00703FBB">
        <w:t xml:space="preserve">scanned the </w:t>
      </w:r>
      <w:r w:rsidR="009656E2">
        <w:t xml:space="preserve">two monitored directories </w:t>
      </w:r>
      <w:r w:rsidR="00776A40">
        <w:t xml:space="preserve">(while </w:t>
      </w:r>
      <w:r w:rsidR="00802545">
        <w:t>ignoring</w:t>
      </w:r>
      <w:r w:rsidR="00776A40">
        <w:t xml:space="preserve"> the </w:t>
      </w:r>
      <w:r w:rsidR="00802545">
        <w:t>excluded</w:t>
      </w:r>
      <w:r w:rsidR="00776A40">
        <w:t xml:space="preserve"> subdirectory and file extensions</w:t>
      </w:r>
      <w:r w:rsidR="00B04835">
        <w:t xml:space="preserve"> specified in the configuration file</w:t>
      </w:r>
      <w:r w:rsidR="00776A40">
        <w:t xml:space="preserve">) </w:t>
      </w:r>
      <w:r w:rsidR="009656E2">
        <w:t xml:space="preserve">to get the files </w:t>
      </w:r>
      <w:r w:rsidR="005E577A">
        <w:t>with</w:t>
      </w:r>
      <w:r w:rsidR="009656E2">
        <w:t xml:space="preserve">in them and their </w:t>
      </w:r>
      <w:r w:rsidR="00A412A2">
        <w:t xml:space="preserve">metadata. Then it successfully </w:t>
      </w:r>
      <w:r w:rsidR="003A7074">
        <w:t xml:space="preserve">created a baseline file </w:t>
      </w:r>
      <w:r w:rsidR="00941D9C">
        <w:t>with the name and</w:t>
      </w:r>
      <w:r w:rsidR="003A7074">
        <w:t xml:space="preserve"> location </w:t>
      </w:r>
      <w:r w:rsidR="0084736C">
        <w:t>specified in the configuration file</w:t>
      </w:r>
      <w:r w:rsidR="003A7074">
        <w:t xml:space="preserve">, and </w:t>
      </w:r>
      <w:r w:rsidR="00A412A2">
        <w:t xml:space="preserve">wrote this information to </w:t>
      </w:r>
      <w:r w:rsidR="003A7074">
        <w:t>it</w:t>
      </w:r>
      <w:r w:rsidR="00E93B79">
        <w:t xml:space="preserve">. </w:t>
      </w:r>
      <w:r w:rsidR="009C2A0E">
        <w:t xml:space="preserve">As shown in </w:t>
      </w:r>
      <w:r w:rsidR="00CA18BA">
        <w:t>F</w:t>
      </w:r>
      <w:r w:rsidR="009C2A0E">
        <w:t>igure 1, t</w:t>
      </w:r>
      <w:r w:rsidR="00097161">
        <w:t>he detecti</w:t>
      </w:r>
      <w:r w:rsidR="002F1D4D">
        <w:t>on of a missing b</w:t>
      </w:r>
      <w:r w:rsidR="00097161">
        <w:t xml:space="preserve">aseline file </w:t>
      </w:r>
      <w:r w:rsidR="002F1D4D">
        <w:t>and the</w:t>
      </w:r>
      <w:r w:rsidR="00097161">
        <w:t xml:space="preserve"> creat</w:t>
      </w:r>
      <w:r w:rsidR="004B056E">
        <w:t>i</w:t>
      </w:r>
      <w:r w:rsidR="002F1D4D">
        <w:t xml:space="preserve">on of a </w:t>
      </w:r>
      <w:r w:rsidR="004B056E">
        <w:t>baseli</w:t>
      </w:r>
      <w:r w:rsidR="00F540B0">
        <w:t>ne</w:t>
      </w:r>
      <w:r w:rsidR="00712A40">
        <w:t xml:space="preserve"> </w:t>
      </w:r>
      <w:r w:rsidR="002F1D4D">
        <w:t xml:space="preserve">file </w:t>
      </w:r>
      <w:r w:rsidR="00712A40">
        <w:t>was also logged in the audit log</w:t>
      </w:r>
      <w:r w:rsidR="00C2043B">
        <w:t xml:space="preserve"> file</w:t>
      </w:r>
      <w:r w:rsidR="00E33278">
        <w:t>.</w:t>
      </w:r>
      <w:r w:rsidR="0010756F">
        <w:t xml:space="preserve"> </w:t>
      </w:r>
      <w:r w:rsidR="00EC4DBE">
        <w:t xml:space="preserve">As expected, </w:t>
      </w:r>
      <w:r w:rsidR="00C21396">
        <w:t>the first scheduled run ended after this.</w:t>
      </w:r>
    </w:p>
    <w:p w14:paraId="29C6A50C" w14:textId="6E1BC79F" w:rsidR="00B60370" w:rsidRDefault="007B28CB" w:rsidP="005E5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621A26" wp14:editId="36A67C45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5943600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2E2312D" w14:textId="7E903FC7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event=BASELINE_MISSING path="/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4A855AC5" w14:textId="010ED0E6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event=BASELINE_CREATED path="/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78F82615" w14:textId="77777777" w:rsidR="00C41049" w:rsidRDefault="00C41049" w:rsidP="00F72AD2">
                            <w:pPr>
                              <w:spacing w:line="276" w:lineRule="auto"/>
                            </w:pPr>
                          </w:p>
                          <w:p w14:paraId="2D87F67A" w14:textId="54D0623A" w:rsidR="00C41049" w:rsidRDefault="00C41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21A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.8pt;margin-top:25.6pt;width:468pt;height:3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" fillcolor="#e7e6e6 [3214]" stroked="f">
                <v:textbox>
                  <w:txbxContent>
                    <w:p w14:paraId="52E2312D" w14:textId="7E903FC7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event=BASELINE_MISSING path="/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4A855AC5" w14:textId="010ED0E6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event=BASELINE_CREATED path="/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78F82615" w14:textId="77777777" w:rsidR="00C41049" w:rsidRDefault="00C41049" w:rsidP="00F72AD2">
                      <w:pPr>
                        <w:spacing w:line="276" w:lineRule="auto"/>
                      </w:pPr>
                    </w:p>
                    <w:p w14:paraId="2D87F67A" w14:textId="54D0623A" w:rsidR="00C41049" w:rsidRDefault="00C41049"/>
                  </w:txbxContent>
                </v:textbox>
                <w10:wrap type="square" anchorx="margin"/>
              </v:shape>
            </w:pict>
          </mc:Fallback>
        </mc:AlternateContent>
      </w:r>
    </w:p>
    <w:p w14:paraId="54205DC5" w14:textId="66B9521B" w:rsidR="005E5BA2" w:rsidRDefault="005E5BA2" w:rsidP="000F6247">
      <w:pPr>
        <w:rPr>
          <w:sz w:val="22"/>
        </w:rPr>
      </w:pPr>
      <w:r w:rsidRPr="0003793D">
        <w:rPr>
          <w:sz w:val="22"/>
        </w:rPr>
        <w:t>Figure 1:</w:t>
      </w:r>
      <w:r w:rsidR="00DD6558">
        <w:rPr>
          <w:sz w:val="22"/>
        </w:rPr>
        <w:t xml:space="preserve"> A</w:t>
      </w:r>
      <w:r w:rsidRPr="0003793D">
        <w:rPr>
          <w:sz w:val="22"/>
        </w:rPr>
        <w:t>udit log entries showing that the baseline file was missing and then created</w:t>
      </w:r>
    </w:p>
    <w:p w14:paraId="26F98912" w14:textId="77777777" w:rsidR="00B60370" w:rsidRPr="00B60370" w:rsidRDefault="00B60370" w:rsidP="000F6247">
      <w:pPr>
        <w:rPr>
          <w:sz w:val="22"/>
        </w:rPr>
      </w:pPr>
    </w:p>
    <w:p w14:paraId="2ACFA5DC" w14:textId="4CF79DB9" w:rsidR="00840079" w:rsidRDefault="00840079" w:rsidP="000F6247">
      <w:r>
        <w:tab/>
        <w:t>A</w:t>
      </w:r>
      <w:r w:rsidR="00A53616">
        <w:t>fter that, several changes were</w:t>
      </w:r>
      <w:r w:rsidR="007D325E">
        <w:t xml:space="preserve"> intentionally made </w:t>
      </w:r>
      <w:r w:rsidR="00D61136">
        <w:t xml:space="preserve">to test the system. </w:t>
      </w:r>
      <w:r w:rsidR="00BC0CB5">
        <w:t>In the monitored directories</w:t>
      </w:r>
      <w:r w:rsidR="00EA1DE0">
        <w:t>,</w:t>
      </w:r>
      <w:r w:rsidR="00BC0CB5">
        <w:t xml:space="preserve"> a</w:t>
      </w:r>
      <w:r w:rsidR="00D61136">
        <w:t xml:space="preserve"> </w:t>
      </w:r>
      <w:r w:rsidR="00547E37">
        <w:t xml:space="preserve">new </w:t>
      </w:r>
      <w:r w:rsidR="00C4493F">
        <w:t xml:space="preserve">.txt </w:t>
      </w:r>
      <w:r w:rsidR="00547E37">
        <w:t>file was created</w:t>
      </w:r>
      <w:r w:rsidR="00BC0CB5">
        <w:t xml:space="preserve">, a </w:t>
      </w:r>
      <w:r w:rsidR="00C4493F">
        <w:t xml:space="preserve">.txt </w:t>
      </w:r>
      <w:r w:rsidR="0052240F">
        <w:t>file was deleted</w:t>
      </w:r>
      <w:r w:rsidR="00BC0CB5">
        <w:t xml:space="preserve">, and </w:t>
      </w:r>
      <w:r w:rsidR="0019324E">
        <w:t xml:space="preserve">the text inside a </w:t>
      </w:r>
      <w:r w:rsidR="00C4493F">
        <w:t xml:space="preserve">.txt </w:t>
      </w:r>
      <w:r w:rsidR="00BC0CB5">
        <w:t>file was modified</w:t>
      </w:r>
      <w:r w:rsidR="00651A96">
        <w:t>.</w:t>
      </w:r>
      <w:r w:rsidR="00F33978">
        <w:t xml:space="preserve"> </w:t>
      </w:r>
      <w:r w:rsidR="00DE3AC4">
        <w:t>Moreover,</w:t>
      </w:r>
      <w:r w:rsidR="00C90DD9">
        <w:t xml:space="preserve"> two more changes </w:t>
      </w:r>
      <w:r w:rsidR="006233A9">
        <w:t>to files</w:t>
      </w:r>
      <w:r w:rsidR="00C90DD9">
        <w:t xml:space="preserve"> with the excluded extensions were made</w:t>
      </w:r>
      <w:r w:rsidR="003E42FD">
        <w:t>:</w:t>
      </w:r>
      <w:r w:rsidR="00DE3AC4">
        <w:t xml:space="preserve"> a .</w:t>
      </w:r>
      <w:proofErr w:type="spellStart"/>
      <w:r w:rsidR="00DE3AC4">
        <w:t>tmp</w:t>
      </w:r>
      <w:proofErr w:type="spellEnd"/>
      <w:r w:rsidR="00DE3AC4">
        <w:t xml:space="preserve"> </w:t>
      </w:r>
      <w:r w:rsidR="003E42FD">
        <w:t xml:space="preserve">file </w:t>
      </w:r>
      <w:r w:rsidR="00DE3AC4">
        <w:t xml:space="preserve">was </w:t>
      </w:r>
      <w:r w:rsidR="00FA60EB">
        <w:t>created</w:t>
      </w:r>
      <w:r w:rsidR="00071BDC">
        <w:t xml:space="preserve"> and </w:t>
      </w:r>
      <w:r w:rsidR="00AE2CEF">
        <w:t xml:space="preserve">a .log </w:t>
      </w:r>
      <w:r w:rsidR="003E42FD">
        <w:t>file w</w:t>
      </w:r>
      <w:r w:rsidR="00AE2CEF">
        <w:t>as</w:t>
      </w:r>
      <w:r w:rsidR="00FA60EB">
        <w:t xml:space="preserve"> deleted</w:t>
      </w:r>
      <w:r w:rsidR="00071BDC">
        <w:t>. All the</w:t>
      </w:r>
      <w:r w:rsidR="00924A04">
        <w:t xml:space="preserve"> above file changes occurred outside the excluded directory</w:t>
      </w:r>
      <w:r w:rsidR="00F33978">
        <w:t>.</w:t>
      </w:r>
      <w:r w:rsidR="007376F7">
        <w:t xml:space="preserve"> L</w:t>
      </w:r>
      <w:r w:rsidR="0058696E">
        <w:t>astly</w:t>
      </w:r>
      <w:r w:rsidR="003301FB">
        <w:t xml:space="preserve">, </w:t>
      </w:r>
      <w:r w:rsidR="001C2939">
        <w:t>with</w:t>
      </w:r>
      <w:r w:rsidR="003301FB">
        <w:t xml:space="preserve">in the excluded directory, </w:t>
      </w:r>
      <w:r w:rsidR="0019324E">
        <w:t xml:space="preserve">the text inside a </w:t>
      </w:r>
      <w:r w:rsidR="00FA60EB">
        <w:t>.txt file was modified.</w:t>
      </w:r>
    </w:p>
    <w:p w14:paraId="30374705" w14:textId="610BD7C2" w:rsidR="00937013" w:rsidRDefault="004032E5" w:rsidP="00282428">
      <w:pPr>
        <w:ind w:firstLine="720"/>
      </w:pPr>
      <w:r>
        <w:t>Then, on</w:t>
      </w:r>
      <w:r w:rsidR="00923360">
        <w:t xml:space="preserve"> the second </w:t>
      </w:r>
      <w:r w:rsidR="00391B28">
        <w:t xml:space="preserve">scheduled </w:t>
      </w:r>
      <w:r w:rsidR="00923360">
        <w:t xml:space="preserve">run, </w:t>
      </w:r>
      <w:r w:rsidR="000543AC">
        <w:t>s</w:t>
      </w:r>
      <w:r w:rsidR="00923360">
        <w:t xml:space="preserve">ince </w:t>
      </w:r>
      <w:r w:rsidR="0008230F">
        <w:t xml:space="preserve">at this time </w:t>
      </w:r>
      <w:r w:rsidR="00E14192">
        <w:t>a valid baseline file existed</w:t>
      </w:r>
      <w:r w:rsidR="0008230F">
        <w:t>,</w:t>
      </w:r>
      <w:r w:rsidR="00E14192">
        <w:t xml:space="preserve"> the program went right to loading the information from the baseline file</w:t>
      </w:r>
      <w:r w:rsidR="00D833A9">
        <w:t xml:space="preserve">. After that, it scanned the </w:t>
      </w:r>
      <w:r w:rsidR="00574865">
        <w:t>monitored director</w:t>
      </w:r>
      <w:r w:rsidR="000C59EA">
        <w:t>ies to</w:t>
      </w:r>
      <w:r w:rsidR="00C0529E">
        <w:t xml:space="preserve"> generate a </w:t>
      </w:r>
      <w:r w:rsidR="00624CA9">
        <w:t>current s</w:t>
      </w:r>
      <w:r w:rsidR="00C0529E">
        <w:t xml:space="preserve">napshot of the </w:t>
      </w:r>
      <w:r w:rsidR="005E4F6D">
        <w:t>files</w:t>
      </w:r>
      <w:r w:rsidR="009339AE">
        <w:t xml:space="preserve"> and their metadata</w:t>
      </w:r>
      <w:r w:rsidR="00624CA9">
        <w:t>.</w:t>
      </w:r>
      <w:r w:rsidR="001B03D0">
        <w:t xml:space="preserve"> The FIM HIDS compared the </w:t>
      </w:r>
      <w:r w:rsidR="003B3365">
        <w:t>current snapshot against the baseline</w:t>
      </w:r>
      <w:r w:rsidR="00D5255B">
        <w:t xml:space="preserve">, and </w:t>
      </w:r>
      <w:r w:rsidR="000060A3">
        <w:t>logged in the audit log file</w:t>
      </w:r>
      <w:r w:rsidR="00E02B2E">
        <w:t xml:space="preserve"> any file changes that were detected.</w:t>
      </w:r>
      <w:r w:rsidR="007F3C2D">
        <w:t xml:space="preserve"> </w:t>
      </w:r>
      <w:r w:rsidR="00282428">
        <w:t>As seen in</w:t>
      </w:r>
      <w:r w:rsidR="00B83C11">
        <w:t xml:space="preserve"> Figure 2, the</w:t>
      </w:r>
      <w:r w:rsidR="00937013">
        <w:t xml:space="preserve"> system successfully </w:t>
      </w:r>
      <w:r w:rsidR="00ED146F">
        <w:t>detected</w:t>
      </w:r>
      <w:r w:rsidR="0002745D">
        <w:t>, categorized,</w:t>
      </w:r>
      <w:r w:rsidR="00ED146F">
        <w:t xml:space="preserve"> </w:t>
      </w:r>
      <w:r w:rsidR="00ED146F">
        <w:lastRenderedPageBreak/>
        <w:t xml:space="preserve">and logged </w:t>
      </w:r>
      <w:r w:rsidR="00E66725">
        <w:t xml:space="preserve">the </w:t>
      </w:r>
      <w:r w:rsidR="00A323FD">
        <w:t>file changes</w:t>
      </w:r>
      <w:r w:rsidR="0073224C">
        <w:t xml:space="preserve"> </w:t>
      </w:r>
      <w:r w:rsidR="004411CD">
        <w:t xml:space="preserve">that happened </w:t>
      </w:r>
      <w:r w:rsidR="0073224C">
        <w:t xml:space="preserve">in the monitored directories, while </w:t>
      </w:r>
      <w:r w:rsidR="00E66725">
        <w:t xml:space="preserve">appropriately ignoring the </w:t>
      </w:r>
      <w:r w:rsidR="00222280">
        <w:t>changes th</w:t>
      </w:r>
      <w:r w:rsidR="005F5B20">
        <w:t>at</w:t>
      </w:r>
      <w:r w:rsidR="00222280">
        <w:t xml:space="preserve"> happened to files </w:t>
      </w:r>
      <w:r w:rsidR="00BB7B35">
        <w:t>with the excluded extensions (.log and .</w:t>
      </w:r>
      <w:proofErr w:type="spellStart"/>
      <w:r w:rsidR="00BB7B35">
        <w:t>tmp</w:t>
      </w:r>
      <w:proofErr w:type="spellEnd"/>
      <w:r w:rsidR="00BB7B35">
        <w:t>)</w:t>
      </w:r>
      <w:r w:rsidR="005D1350">
        <w:t xml:space="preserve"> and </w:t>
      </w:r>
      <w:r w:rsidR="00545D96">
        <w:t>with</w:t>
      </w:r>
      <w:r w:rsidR="005D1350">
        <w:t>in the excluded directory.</w:t>
      </w:r>
      <w:r w:rsidR="00D3224F">
        <w:t xml:space="preserve"> The log entr</w:t>
      </w:r>
      <w:r w:rsidR="007B001F">
        <w:t>ies</w:t>
      </w:r>
      <w:r w:rsidR="00D3224F">
        <w:t xml:space="preserve"> were </w:t>
      </w:r>
      <w:r w:rsidR="00784945">
        <w:t xml:space="preserve">also displayed </w:t>
      </w:r>
      <w:r w:rsidR="00D3224F">
        <w:t xml:space="preserve">in a </w:t>
      </w:r>
      <w:r w:rsidR="00306B23">
        <w:t>well-</w:t>
      </w:r>
      <w:r w:rsidR="00D3224F">
        <w:t xml:space="preserve">structured </w:t>
      </w:r>
      <w:r w:rsidR="00150442">
        <w:t xml:space="preserve">and </w:t>
      </w:r>
      <w:r w:rsidR="0077052F">
        <w:t>easy to parse</w:t>
      </w:r>
      <w:r w:rsidR="00150442">
        <w:t xml:space="preserve"> </w:t>
      </w:r>
      <w:r w:rsidR="007B001F">
        <w:t>format</w:t>
      </w:r>
      <w:r w:rsidR="009648A5">
        <w:t>, and</w:t>
      </w:r>
      <w:r w:rsidR="00784945">
        <w:t xml:space="preserve"> inclu</w:t>
      </w:r>
      <w:r w:rsidR="009648A5">
        <w:t xml:space="preserve">ded </w:t>
      </w:r>
      <w:r w:rsidR="001D5A7E">
        <w:t xml:space="preserve">accurate </w:t>
      </w:r>
      <w:r w:rsidR="00646544">
        <w:t>sizes and last modified times of the affected files.</w:t>
      </w:r>
      <w:r w:rsidR="002919D7">
        <w:t xml:space="preserve"> (</w:t>
      </w:r>
      <w:r w:rsidR="00D8627A">
        <w:t>For the sake of space,</w:t>
      </w:r>
      <w:r w:rsidR="0009637F">
        <w:t xml:space="preserve"> however,</w:t>
      </w:r>
      <w:r w:rsidR="002919D7">
        <w:t xml:space="preserve"> </w:t>
      </w:r>
      <w:r w:rsidR="00E63DCE">
        <w:t xml:space="preserve">the </w:t>
      </w:r>
      <w:r w:rsidR="002919D7">
        <w:t>size</w:t>
      </w:r>
      <w:r w:rsidR="00E63DCE">
        <w:t>s</w:t>
      </w:r>
      <w:r w:rsidR="002919D7">
        <w:t xml:space="preserve"> </w:t>
      </w:r>
      <w:r w:rsidR="003009B2">
        <w:t xml:space="preserve">and last modified times are not included in </w:t>
      </w:r>
      <w:r w:rsidR="006C463F">
        <w:t>the l</w:t>
      </w:r>
      <w:r w:rsidR="00D8627A">
        <w:t xml:space="preserve">og entries in </w:t>
      </w:r>
      <w:r w:rsidR="003009B2">
        <w:t>Figure 2.)</w:t>
      </w:r>
    </w:p>
    <w:p w14:paraId="1ACB10B9" w14:textId="45C832F2" w:rsidR="00CB6FD8" w:rsidRDefault="006B337A" w:rsidP="006B337A">
      <w:r w:rsidRPr="00FB56C7">
        <w:rPr>
          <w:rFonts w:ascii="Consolas" w:hAnsi="Consola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DB5B49" wp14:editId="1891C0C8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5943600" cy="621665"/>
                <wp:effectExtent l="0" t="0" r="0" b="6985"/>
                <wp:wrapSquare wrapText="bothSides"/>
                <wp:docPr id="608115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216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D7CE" w14:textId="1B5283CC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event=NEW path="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/test2/f.txt"</w:t>
                            </w:r>
                          </w:p>
                          <w:p w14:paraId="3E75F9F7" w14:textId="631AEF12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event=DELETED path=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/test2/e.txt"</w:t>
                            </w:r>
                          </w:p>
                          <w:p w14:paraId="4F034395" w14:textId="4796DF0F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event=MODIFIED path="</w:t>
                            </w:r>
                            <w:r w:rsidR="00C02BA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/test1/test4/b.txt"</w:t>
                            </w:r>
                          </w:p>
                          <w:p w14:paraId="4B449693" w14:textId="77777777" w:rsidR="00FB56C7" w:rsidRPr="00FB56C7" w:rsidRDefault="00FB56C7" w:rsidP="00FB56C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CB97EE8" w14:textId="03F9CB5F" w:rsidR="00FB56C7" w:rsidRDefault="00FB56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5B49" id="_x0000_s1027" type="#_x0000_t202" style="position:absolute;margin-left:416.8pt;margin-top:24.75pt;width:468pt;height:48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" fillcolor="#e7e6e6 [3214]" stroked="f">
                <v:textbox>
                  <w:txbxContent>
                    <w:p w14:paraId="7A3AD7CE" w14:textId="1B5283CC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event=NEW path="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/test2/f.txt"</w:t>
                      </w:r>
                    </w:p>
                    <w:p w14:paraId="3E75F9F7" w14:textId="631AEF12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event=DELETED path=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"…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/test2/e.txt"</w:t>
                      </w:r>
                    </w:p>
                    <w:p w14:paraId="4F034395" w14:textId="4796DF0F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event=MODIFIED path="</w:t>
                      </w:r>
                      <w:r w:rsidR="00C02BAA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/test1/test4/b.txt"</w:t>
                      </w:r>
                    </w:p>
                    <w:p w14:paraId="4B449693" w14:textId="77777777" w:rsidR="00FB56C7" w:rsidRPr="00FB56C7" w:rsidRDefault="00FB56C7" w:rsidP="00FB56C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CB97EE8" w14:textId="03F9CB5F" w:rsidR="00FB56C7" w:rsidRDefault="00FB56C7"/>
                  </w:txbxContent>
                </v:textbox>
                <w10:wrap type="square" anchorx="margin"/>
              </v:shape>
            </w:pict>
          </mc:Fallback>
        </mc:AlternateContent>
      </w:r>
    </w:p>
    <w:p w14:paraId="0ABDED8F" w14:textId="11E7DCD4" w:rsidR="00F20786" w:rsidRPr="00747176" w:rsidRDefault="00F20786" w:rsidP="00F20786">
      <w:pPr>
        <w:rPr>
          <w:rFonts w:ascii="Consolas" w:hAnsi="Consolas"/>
          <w:sz w:val="22"/>
        </w:rPr>
      </w:pPr>
      <w:r w:rsidRPr="00747176">
        <w:rPr>
          <w:sz w:val="22"/>
        </w:rPr>
        <w:t>Figure 2:</w:t>
      </w:r>
      <w:r w:rsidR="001D19E1">
        <w:rPr>
          <w:sz w:val="22"/>
        </w:rPr>
        <w:t xml:space="preserve"> Audit log entries</w:t>
      </w:r>
      <w:r w:rsidR="0041723B">
        <w:rPr>
          <w:sz w:val="22"/>
        </w:rPr>
        <w:t xml:space="preserve"> showing</w:t>
      </w:r>
      <w:r w:rsidR="001E56A1">
        <w:rPr>
          <w:sz w:val="22"/>
        </w:rPr>
        <w:t xml:space="preserve"> detection</w:t>
      </w:r>
      <w:r w:rsidR="004A4AAC">
        <w:rPr>
          <w:sz w:val="22"/>
        </w:rPr>
        <w:t>s</w:t>
      </w:r>
      <w:r w:rsidR="001E56A1">
        <w:rPr>
          <w:sz w:val="22"/>
        </w:rPr>
        <w:t xml:space="preserve"> of </w:t>
      </w:r>
      <w:r w:rsidR="004A4AAC">
        <w:rPr>
          <w:sz w:val="22"/>
        </w:rPr>
        <w:t xml:space="preserve">a </w:t>
      </w:r>
      <w:r w:rsidR="001E56A1">
        <w:rPr>
          <w:sz w:val="22"/>
        </w:rPr>
        <w:t xml:space="preserve">new, </w:t>
      </w:r>
      <w:r w:rsidR="00813AA0">
        <w:rPr>
          <w:sz w:val="22"/>
        </w:rPr>
        <w:t xml:space="preserve">a </w:t>
      </w:r>
      <w:r w:rsidR="001E56A1">
        <w:rPr>
          <w:sz w:val="22"/>
        </w:rPr>
        <w:t xml:space="preserve">deleted, and </w:t>
      </w:r>
      <w:r w:rsidR="00432657">
        <w:rPr>
          <w:sz w:val="22"/>
        </w:rPr>
        <w:t xml:space="preserve">a </w:t>
      </w:r>
      <w:r w:rsidR="001E56A1">
        <w:rPr>
          <w:sz w:val="22"/>
        </w:rPr>
        <w:t>modified file</w:t>
      </w:r>
    </w:p>
    <w:p w14:paraId="4EB2F5FD" w14:textId="77777777" w:rsidR="00726A5A" w:rsidRDefault="00726A5A" w:rsidP="000F6247"/>
    <w:p w14:paraId="2EED6072" w14:textId="34E711E8" w:rsidR="009B2C0B" w:rsidRDefault="00C86295" w:rsidP="00EF3487">
      <w:pPr>
        <w:ind w:firstLine="720"/>
      </w:pPr>
      <w:r>
        <w:t xml:space="preserve">Next, </w:t>
      </w:r>
      <w:r w:rsidR="00633F23">
        <w:t>at the end of th</w:t>
      </w:r>
      <w:r w:rsidR="006D4029">
        <w:t>is</w:t>
      </w:r>
      <w:r w:rsidR="00A57D52">
        <w:t xml:space="preserve"> second </w:t>
      </w:r>
      <w:r w:rsidR="00633F23">
        <w:t>scheduled run, the program updated the baseline</w:t>
      </w:r>
      <w:r w:rsidR="00EE6A23">
        <w:t xml:space="preserve"> </w:t>
      </w:r>
      <w:r w:rsidR="00F926C0">
        <w:t xml:space="preserve">file </w:t>
      </w:r>
      <w:r w:rsidR="00C72B7D">
        <w:t>with the current snapshot</w:t>
      </w:r>
      <w:r w:rsidR="00442E71">
        <w:t xml:space="preserve">. </w:t>
      </w:r>
      <w:r w:rsidR="00945ACA">
        <w:t>As desired, t</w:t>
      </w:r>
      <w:r w:rsidR="00442E71">
        <w:t xml:space="preserve">he run after </w:t>
      </w:r>
      <w:r w:rsidR="00F87411">
        <w:t xml:space="preserve">then </w:t>
      </w:r>
      <w:r w:rsidR="00CA4A71">
        <w:t>used the correct baseline</w:t>
      </w:r>
      <w:r w:rsidR="00E801C5">
        <w:t>.</w:t>
      </w:r>
    </w:p>
    <w:p w14:paraId="49603EA6" w14:textId="4323673A" w:rsidR="003D093D" w:rsidRDefault="003D093D" w:rsidP="003D093D">
      <w:pPr>
        <w:pStyle w:val="Heading1"/>
      </w:pPr>
      <w:r>
        <w:t>Conclusion</w:t>
      </w:r>
    </w:p>
    <w:p w14:paraId="412C42B3" w14:textId="16B83454" w:rsidR="00D42E5F" w:rsidRDefault="00E05996" w:rsidP="00D31159">
      <w:pPr>
        <w:ind w:firstLine="720"/>
      </w:pPr>
      <w:r>
        <w:t xml:space="preserve">The </w:t>
      </w:r>
      <w:r w:rsidR="00207CFB">
        <w:t xml:space="preserve">cross-platform </w:t>
      </w:r>
      <w:r w:rsidR="00BB1016">
        <w:t xml:space="preserve">Python-based </w:t>
      </w:r>
      <w:r w:rsidR="00B13BDD">
        <w:t xml:space="preserve">FIM </w:t>
      </w:r>
      <w:r w:rsidR="00BB1016">
        <w:t xml:space="preserve">HIDS </w:t>
      </w:r>
      <w:r w:rsidR="004D3522">
        <w:t xml:space="preserve">that can run at scheduled times </w:t>
      </w:r>
      <w:r w:rsidR="006A000F">
        <w:t xml:space="preserve">accurately </w:t>
      </w:r>
      <w:r w:rsidR="00CA692E">
        <w:t>detects file changes</w:t>
      </w:r>
      <w:r w:rsidR="00B025E9">
        <w:t xml:space="preserve"> </w:t>
      </w:r>
      <w:r w:rsidR="00316D29">
        <w:t>through</w:t>
      </w:r>
      <w:r w:rsidR="00B025E9">
        <w:t xml:space="preserve"> baseline comparison</w:t>
      </w:r>
      <w:r w:rsidR="006B44D8">
        <w:t xml:space="preserve">, and logs these </w:t>
      </w:r>
      <w:r w:rsidR="00ED30FE">
        <w:t xml:space="preserve">changes </w:t>
      </w:r>
      <w:r w:rsidR="006D101E">
        <w:t xml:space="preserve">along with </w:t>
      </w:r>
      <w:r w:rsidR="00FF4AD3">
        <w:t xml:space="preserve">additional </w:t>
      </w:r>
      <w:r w:rsidR="006D101E">
        <w:t xml:space="preserve">metadata </w:t>
      </w:r>
      <w:r w:rsidR="00ED30FE">
        <w:t xml:space="preserve">to </w:t>
      </w:r>
      <w:r w:rsidR="004076B3">
        <w:t>a</w:t>
      </w:r>
      <w:r w:rsidR="00ED30FE">
        <w:t xml:space="preserve"> log file in a structured </w:t>
      </w:r>
      <w:r w:rsidR="00E502B4">
        <w:t>format</w:t>
      </w:r>
      <w:r w:rsidR="00ED30FE">
        <w:t>.</w:t>
      </w:r>
      <w:r w:rsidR="00B025E9">
        <w:t xml:space="preserve"> </w:t>
      </w:r>
      <w:r w:rsidR="0050407F">
        <w:t xml:space="preserve">It was implemented with </w:t>
      </w:r>
      <w:r w:rsidR="00467040">
        <w:t xml:space="preserve">the following </w:t>
      </w:r>
      <w:r w:rsidR="00CA0B03">
        <w:t>Python libra</w:t>
      </w:r>
      <w:r w:rsidR="00D2139E">
        <w:t>ries</w:t>
      </w:r>
      <w:r w:rsidR="00467040">
        <w:t xml:space="preserve">: </w:t>
      </w:r>
      <w:proofErr w:type="spellStart"/>
      <w:r w:rsidR="00D2139E">
        <w:t>os</w:t>
      </w:r>
      <w:proofErr w:type="spellEnd"/>
      <w:r w:rsidR="0099389A">
        <w:t xml:space="preserve">, </w:t>
      </w:r>
      <w:proofErr w:type="spellStart"/>
      <w:r w:rsidR="0099389A">
        <w:t>json</w:t>
      </w:r>
      <w:proofErr w:type="spellEnd"/>
      <w:r w:rsidR="0099389A">
        <w:t xml:space="preserve">, </w:t>
      </w:r>
      <w:proofErr w:type="spellStart"/>
      <w:r w:rsidR="0099389A">
        <w:t>hashlib</w:t>
      </w:r>
      <w:proofErr w:type="spellEnd"/>
      <w:r w:rsidR="0099389A">
        <w:t>, and datetime.</w:t>
      </w:r>
      <w:r w:rsidR="00BB42BF">
        <w:t xml:space="preserve"> Moreover, the configuration file allows the FIM HIDS to be easily</w:t>
      </w:r>
      <w:r w:rsidR="000D0E86">
        <w:t xml:space="preserve"> configured</w:t>
      </w:r>
      <w:r w:rsidR="008808C6">
        <w:t>, and</w:t>
      </w:r>
      <w:r w:rsidR="00D00CF0">
        <w:t>,</w:t>
      </w:r>
      <w:r w:rsidR="008808C6">
        <w:t xml:space="preserve"> </w:t>
      </w:r>
      <w:r w:rsidR="00611771">
        <w:t>w</w:t>
      </w:r>
      <w:r w:rsidR="00241FEA">
        <w:t xml:space="preserve">ith strong error checking, the </w:t>
      </w:r>
      <w:r w:rsidR="00367C43">
        <w:t>system is</w:t>
      </w:r>
      <w:r w:rsidR="000D0E86">
        <w:t xml:space="preserve"> </w:t>
      </w:r>
      <w:r w:rsidR="00661A65">
        <w:t>r</w:t>
      </w:r>
      <w:r w:rsidR="00367C43">
        <w:t xml:space="preserve">eliable </w:t>
      </w:r>
      <w:r w:rsidR="00316D29">
        <w:t>under real-world conditions</w:t>
      </w:r>
      <w:r w:rsidR="00936103">
        <w:t xml:space="preserve">. </w:t>
      </w:r>
      <w:r w:rsidR="00F20B09">
        <w:t>Finally, the results of the test show that overall the FIM HIDS is a robust security tool and that it would be helpful in finding unauthorized file changes on a computer.</w:t>
      </w:r>
    </w:p>
    <w:p w14:paraId="2639E1FE" w14:textId="77777777" w:rsidR="00D31159" w:rsidRDefault="00D31159" w:rsidP="00D31159">
      <w:pPr>
        <w:ind w:firstLine="720"/>
      </w:pPr>
    </w:p>
    <w:p w14:paraId="7625AB54" w14:textId="2C788478" w:rsidR="00454594" w:rsidRDefault="00786AA3" w:rsidP="008B7B0C">
      <w:pPr>
        <w:rPr>
          <w:szCs w:val="24"/>
        </w:rPr>
      </w:pPr>
      <w:r w:rsidRPr="008C1D7B">
        <w:rPr>
          <w:b/>
          <w:bCs/>
        </w:rPr>
        <w:t xml:space="preserve">Project </w:t>
      </w:r>
      <w:r w:rsidR="003A74CD" w:rsidRPr="008C1D7B">
        <w:rPr>
          <w:b/>
          <w:bCs/>
        </w:rPr>
        <w:t>R</w:t>
      </w:r>
      <w:r w:rsidRPr="008C1D7B">
        <w:rPr>
          <w:b/>
          <w:bCs/>
        </w:rPr>
        <w:t>epository:</w:t>
      </w:r>
      <w:r w:rsidR="002A76CA" w:rsidRPr="002A76CA">
        <w:t xml:space="preserve"> https://github.com/ccleere12-cmd/python-fim-hids</w:t>
      </w:r>
    </w:p>
    <w:bookmarkEnd w:id="0"/>
    <w:bookmarkEnd w:id="1"/>
    <w:bookmarkEnd w:id="2"/>
    <w:p w14:paraId="43BB6512" w14:textId="77777777" w:rsidR="00782B66" w:rsidRDefault="00782B66" w:rsidP="00481220">
      <w:pPr>
        <w:ind w:left="720" w:hanging="720"/>
        <w:rPr>
          <w:rFonts w:cs="Times New Roman"/>
          <w:szCs w:val="24"/>
        </w:rPr>
      </w:pPr>
    </w:p>
    <w:sectPr w:rsidR="00782B6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9201A" w14:textId="77777777" w:rsidR="001B4B7A" w:rsidRDefault="001B4B7A" w:rsidP="00E04474">
      <w:pPr>
        <w:spacing w:line="240" w:lineRule="auto"/>
      </w:pPr>
      <w:r>
        <w:separator/>
      </w:r>
    </w:p>
  </w:endnote>
  <w:endnote w:type="continuationSeparator" w:id="0">
    <w:p w14:paraId="54540E5B" w14:textId="77777777" w:rsidR="001B4B7A" w:rsidRDefault="001B4B7A" w:rsidP="00E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1A78" w14:textId="77777777" w:rsidR="001B4B7A" w:rsidRDefault="001B4B7A" w:rsidP="00E04474">
      <w:pPr>
        <w:spacing w:line="240" w:lineRule="auto"/>
      </w:pPr>
      <w:r>
        <w:separator/>
      </w:r>
    </w:p>
  </w:footnote>
  <w:footnote w:type="continuationSeparator" w:id="0">
    <w:p w14:paraId="4818E5E8" w14:textId="77777777" w:rsidR="001B4B7A" w:rsidRDefault="001B4B7A" w:rsidP="00E04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1EC07B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5033">
    <w:abstractNumId w:val="22"/>
  </w:num>
  <w:num w:numId="2" w16cid:durableId="892234249">
    <w:abstractNumId w:val="9"/>
  </w:num>
  <w:num w:numId="3" w16cid:durableId="825635902">
    <w:abstractNumId w:val="7"/>
  </w:num>
  <w:num w:numId="4" w16cid:durableId="385221545">
    <w:abstractNumId w:val="6"/>
  </w:num>
  <w:num w:numId="5" w16cid:durableId="1045175263">
    <w:abstractNumId w:val="5"/>
  </w:num>
  <w:num w:numId="6" w16cid:durableId="1093234989">
    <w:abstractNumId w:val="4"/>
  </w:num>
  <w:num w:numId="7" w16cid:durableId="598876689">
    <w:abstractNumId w:val="8"/>
  </w:num>
  <w:num w:numId="8" w16cid:durableId="1189834175">
    <w:abstractNumId w:val="3"/>
  </w:num>
  <w:num w:numId="9" w16cid:durableId="359160561">
    <w:abstractNumId w:val="2"/>
  </w:num>
  <w:num w:numId="10" w16cid:durableId="651300231">
    <w:abstractNumId w:val="1"/>
  </w:num>
  <w:num w:numId="11" w16cid:durableId="863053161">
    <w:abstractNumId w:val="0"/>
  </w:num>
  <w:num w:numId="12" w16cid:durableId="1953171788">
    <w:abstractNumId w:val="19"/>
  </w:num>
  <w:num w:numId="13" w16cid:durableId="1164976872">
    <w:abstractNumId w:val="14"/>
  </w:num>
  <w:num w:numId="14" w16cid:durableId="571893617">
    <w:abstractNumId w:val="20"/>
  </w:num>
  <w:num w:numId="15" w16cid:durableId="1069814940">
    <w:abstractNumId w:val="11"/>
  </w:num>
  <w:num w:numId="16" w16cid:durableId="1905411307">
    <w:abstractNumId w:val="12"/>
  </w:num>
  <w:num w:numId="17" w16cid:durableId="2084334158">
    <w:abstractNumId w:val="23"/>
  </w:num>
  <w:num w:numId="18" w16cid:durableId="462384425">
    <w:abstractNumId w:val="13"/>
  </w:num>
  <w:num w:numId="19" w16cid:durableId="726730039">
    <w:abstractNumId w:val="21"/>
  </w:num>
  <w:num w:numId="20" w16cid:durableId="1767991854">
    <w:abstractNumId w:val="15"/>
  </w:num>
  <w:num w:numId="21" w16cid:durableId="383019639">
    <w:abstractNumId w:val="10"/>
  </w:num>
  <w:num w:numId="22" w16cid:durableId="622346609">
    <w:abstractNumId w:val="17"/>
  </w:num>
  <w:num w:numId="23" w16cid:durableId="1115488781">
    <w:abstractNumId w:val="16"/>
  </w:num>
  <w:num w:numId="24" w16cid:durableId="1454127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4B"/>
    <w:rsid w:val="000060A3"/>
    <w:rsid w:val="00006A4F"/>
    <w:rsid w:val="00011518"/>
    <w:rsid w:val="00020A34"/>
    <w:rsid w:val="00021811"/>
    <w:rsid w:val="0002346D"/>
    <w:rsid w:val="00023E42"/>
    <w:rsid w:val="00024DA8"/>
    <w:rsid w:val="00026B3A"/>
    <w:rsid w:val="0002745D"/>
    <w:rsid w:val="00027FD2"/>
    <w:rsid w:val="00033212"/>
    <w:rsid w:val="00033B52"/>
    <w:rsid w:val="000343F3"/>
    <w:rsid w:val="0003793D"/>
    <w:rsid w:val="000401B8"/>
    <w:rsid w:val="00041941"/>
    <w:rsid w:val="00041E51"/>
    <w:rsid w:val="0005190A"/>
    <w:rsid w:val="000543AC"/>
    <w:rsid w:val="00054E41"/>
    <w:rsid w:val="000558CB"/>
    <w:rsid w:val="00056460"/>
    <w:rsid w:val="00056C60"/>
    <w:rsid w:val="00056CF9"/>
    <w:rsid w:val="0006010E"/>
    <w:rsid w:val="0006111F"/>
    <w:rsid w:val="000619DF"/>
    <w:rsid w:val="00063B3A"/>
    <w:rsid w:val="00066F7F"/>
    <w:rsid w:val="00071BDC"/>
    <w:rsid w:val="00073B2D"/>
    <w:rsid w:val="00074903"/>
    <w:rsid w:val="00077ADE"/>
    <w:rsid w:val="000800FC"/>
    <w:rsid w:val="0008230F"/>
    <w:rsid w:val="00082B42"/>
    <w:rsid w:val="00082B55"/>
    <w:rsid w:val="000833E2"/>
    <w:rsid w:val="00083A87"/>
    <w:rsid w:val="000861E7"/>
    <w:rsid w:val="00090421"/>
    <w:rsid w:val="00091069"/>
    <w:rsid w:val="00091402"/>
    <w:rsid w:val="000920B1"/>
    <w:rsid w:val="00092E51"/>
    <w:rsid w:val="0009637F"/>
    <w:rsid w:val="00097161"/>
    <w:rsid w:val="00097706"/>
    <w:rsid w:val="000A0A70"/>
    <w:rsid w:val="000A2D0B"/>
    <w:rsid w:val="000A5F03"/>
    <w:rsid w:val="000A6297"/>
    <w:rsid w:val="000A7FD5"/>
    <w:rsid w:val="000B6BB2"/>
    <w:rsid w:val="000C3CCF"/>
    <w:rsid w:val="000C56D7"/>
    <w:rsid w:val="000C59EA"/>
    <w:rsid w:val="000C5DE2"/>
    <w:rsid w:val="000C620E"/>
    <w:rsid w:val="000D0E86"/>
    <w:rsid w:val="000D1F02"/>
    <w:rsid w:val="000D6CBD"/>
    <w:rsid w:val="000D6D04"/>
    <w:rsid w:val="000E0640"/>
    <w:rsid w:val="000E19FB"/>
    <w:rsid w:val="000E7956"/>
    <w:rsid w:val="000F0770"/>
    <w:rsid w:val="000F0CB4"/>
    <w:rsid w:val="000F1E0D"/>
    <w:rsid w:val="000F3709"/>
    <w:rsid w:val="000F6247"/>
    <w:rsid w:val="0010325C"/>
    <w:rsid w:val="0010365D"/>
    <w:rsid w:val="0010378B"/>
    <w:rsid w:val="00104789"/>
    <w:rsid w:val="0010594A"/>
    <w:rsid w:val="0010756F"/>
    <w:rsid w:val="001104C0"/>
    <w:rsid w:val="00115CDA"/>
    <w:rsid w:val="00121CBA"/>
    <w:rsid w:val="001241FE"/>
    <w:rsid w:val="00125A51"/>
    <w:rsid w:val="00125D38"/>
    <w:rsid w:val="001305B8"/>
    <w:rsid w:val="001330AD"/>
    <w:rsid w:val="001339B2"/>
    <w:rsid w:val="00133E25"/>
    <w:rsid w:val="00141030"/>
    <w:rsid w:val="001412C7"/>
    <w:rsid w:val="00141A33"/>
    <w:rsid w:val="00141FCA"/>
    <w:rsid w:val="00144536"/>
    <w:rsid w:val="00150442"/>
    <w:rsid w:val="00150CCD"/>
    <w:rsid w:val="001512EB"/>
    <w:rsid w:val="00152B8B"/>
    <w:rsid w:val="001546BE"/>
    <w:rsid w:val="001562F9"/>
    <w:rsid w:val="00156385"/>
    <w:rsid w:val="0015641F"/>
    <w:rsid w:val="0016443B"/>
    <w:rsid w:val="001658DF"/>
    <w:rsid w:val="00166107"/>
    <w:rsid w:val="0017646C"/>
    <w:rsid w:val="00177E83"/>
    <w:rsid w:val="00180832"/>
    <w:rsid w:val="00181B34"/>
    <w:rsid w:val="0018219F"/>
    <w:rsid w:val="001879B7"/>
    <w:rsid w:val="001902CC"/>
    <w:rsid w:val="001912C2"/>
    <w:rsid w:val="001915E7"/>
    <w:rsid w:val="0019324E"/>
    <w:rsid w:val="001933E6"/>
    <w:rsid w:val="00193417"/>
    <w:rsid w:val="00193713"/>
    <w:rsid w:val="001942D6"/>
    <w:rsid w:val="00194BEE"/>
    <w:rsid w:val="00194C36"/>
    <w:rsid w:val="00194F27"/>
    <w:rsid w:val="0019606E"/>
    <w:rsid w:val="001A0C27"/>
    <w:rsid w:val="001A66ED"/>
    <w:rsid w:val="001B03D0"/>
    <w:rsid w:val="001B0ECD"/>
    <w:rsid w:val="001B17D4"/>
    <w:rsid w:val="001B2E46"/>
    <w:rsid w:val="001B4B7A"/>
    <w:rsid w:val="001B4D85"/>
    <w:rsid w:val="001B688F"/>
    <w:rsid w:val="001C21A9"/>
    <w:rsid w:val="001C2939"/>
    <w:rsid w:val="001C6BE3"/>
    <w:rsid w:val="001D04C7"/>
    <w:rsid w:val="001D19E1"/>
    <w:rsid w:val="001D25EE"/>
    <w:rsid w:val="001D3D7B"/>
    <w:rsid w:val="001D5A7E"/>
    <w:rsid w:val="001D6B7F"/>
    <w:rsid w:val="001E56A1"/>
    <w:rsid w:val="001E622D"/>
    <w:rsid w:val="001E6C4C"/>
    <w:rsid w:val="001F4E72"/>
    <w:rsid w:val="001F5D7E"/>
    <w:rsid w:val="001F5E61"/>
    <w:rsid w:val="001F5F3C"/>
    <w:rsid w:val="001F6C4B"/>
    <w:rsid w:val="002005D5"/>
    <w:rsid w:val="00200F22"/>
    <w:rsid w:val="00202553"/>
    <w:rsid w:val="00207CFB"/>
    <w:rsid w:val="00210D54"/>
    <w:rsid w:val="00212EE3"/>
    <w:rsid w:val="0021609C"/>
    <w:rsid w:val="00222280"/>
    <w:rsid w:val="00222931"/>
    <w:rsid w:val="00225A31"/>
    <w:rsid w:val="0022685D"/>
    <w:rsid w:val="00227EF9"/>
    <w:rsid w:val="00230827"/>
    <w:rsid w:val="00232FDC"/>
    <w:rsid w:val="00240EBA"/>
    <w:rsid w:val="00241FEA"/>
    <w:rsid w:val="00246A22"/>
    <w:rsid w:val="002527A6"/>
    <w:rsid w:val="002548C8"/>
    <w:rsid w:val="00261613"/>
    <w:rsid w:val="00262169"/>
    <w:rsid w:val="00264DAE"/>
    <w:rsid w:val="002656EE"/>
    <w:rsid w:val="002657DD"/>
    <w:rsid w:val="0026712E"/>
    <w:rsid w:val="00271A64"/>
    <w:rsid w:val="00271CE3"/>
    <w:rsid w:val="00272F32"/>
    <w:rsid w:val="00275E6A"/>
    <w:rsid w:val="0027763E"/>
    <w:rsid w:val="00277D8B"/>
    <w:rsid w:val="00280EA0"/>
    <w:rsid w:val="00281508"/>
    <w:rsid w:val="002819DB"/>
    <w:rsid w:val="00282428"/>
    <w:rsid w:val="002825AD"/>
    <w:rsid w:val="00283521"/>
    <w:rsid w:val="002863A9"/>
    <w:rsid w:val="0029067A"/>
    <w:rsid w:val="00291357"/>
    <w:rsid w:val="002919D7"/>
    <w:rsid w:val="002924F5"/>
    <w:rsid w:val="00292898"/>
    <w:rsid w:val="002928E2"/>
    <w:rsid w:val="0029690B"/>
    <w:rsid w:val="002A139A"/>
    <w:rsid w:val="002A1EC6"/>
    <w:rsid w:val="002A22A6"/>
    <w:rsid w:val="002A470D"/>
    <w:rsid w:val="002A6696"/>
    <w:rsid w:val="002A76CA"/>
    <w:rsid w:val="002A7DC8"/>
    <w:rsid w:val="002B5570"/>
    <w:rsid w:val="002B6302"/>
    <w:rsid w:val="002B6478"/>
    <w:rsid w:val="002C6F23"/>
    <w:rsid w:val="002C6F6F"/>
    <w:rsid w:val="002C74BE"/>
    <w:rsid w:val="002C7F1A"/>
    <w:rsid w:val="002D0D9D"/>
    <w:rsid w:val="002D2405"/>
    <w:rsid w:val="002E1BA9"/>
    <w:rsid w:val="002E2AF6"/>
    <w:rsid w:val="002E3018"/>
    <w:rsid w:val="002E44F6"/>
    <w:rsid w:val="002E503A"/>
    <w:rsid w:val="002F197F"/>
    <w:rsid w:val="002F1D4D"/>
    <w:rsid w:val="002F38E8"/>
    <w:rsid w:val="002F4B02"/>
    <w:rsid w:val="003009B2"/>
    <w:rsid w:val="00301A49"/>
    <w:rsid w:val="00302F5E"/>
    <w:rsid w:val="003040B0"/>
    <w:rsid w:val="003051E8"/>
    <w:rsid w:val="00306B23"/>
    <w:rsid w:val="00307274"/>
    <w:rsid w:val="00312C73"/>
    <w:rsid w:val="00314124"/>
    <w:rsid w:val="00316D29"/>
    <w:rsid w:val="00317F6B"/>
    <w:rsid w:val="00320E28"/>
    <w:rsid w:val="003210B2"/>
    <w:rsid w:val="003212A0"/>
    <w:rsid w:val="003229E7"/>
    <w:rsid w:val="0032566C"/>
    <w:rsid w:val="003271AA"/>
    <w:rsid w:val="003301FB"/>
    <w:rsid w:val="00334805"/>
    <w:rsid w:val="003402CC"/>
    <w:rsid w:val="00340B87"/>
    <w:rsid w:val="00342BBF"/>
    <w:rsid w:val="003436AC"/>
    <w:rsid w:val="00351262"/>
    <w:rsid w:val="00352225"/>
    <w:rsid w:val="00352CFF"/>
    <w:rsid w:val="00353D7A"/>
    <w:rsid w:val="00356B53"/>
    <w:rsid w:val="00360548"/>
    <w:rsid w:val="00361F7E"/>
    <w:rsid w:val="003632D8"/>
    <w:rsid w:val="00363566"/>
    <w:rsid w:val="00363DA0"/>
    <w:rsid w:val="00367C43"/>
    <w:rsid w:val="00370BE0"/>
    <w:rsid w:val="00375A48"/>
    <w:rsid w:val="00375AB0"/>
    <w:rsid w:val="00380396"/>
    <w:rsid w:val="003806D5"/>
    <w:rsid w:val="00382AE1"/>
    <w:rsid w:val="00382DE5"/>
    <w:rsid w:val="003855E7"/>
    <w:rsid w:val="003911D7"/>
    <w:rsid w:val="00391B28"/>
    <w:rsid w:val="003930A1"/>
    <w:rsid w:val="00393721"/>
    <w:rsid w:val="00394E63"/>
    <w:rsid w:val="003974FE"/>
    <w:rsid w:val="003A1C19"/>
    <w:rsid w:val="003A5410"/>
    <w:rsid w:val="003A59ED"/>
    <w:rsid w:val="003A7074"/>
    <w:rsid w:val="003A74CD"/>
    <w:rsid w:val="003B32BA"/>
    <w:rsid w:val="003B3365"/>
    <w:rsid w:val="003B486B"/>
    <w:rsid w:val="003B6D3D"/>
    <w:rsid w:val="003C26C5"/>
    <w:rsid w:val="003C6869"/>
    <w:rsid w:val="003D093D"/>
    <w:rsid w:val="003D67B8"/>
    <w:rsid w:val="003E0774"/>
    <w:rsid w:val="003E2E94"/>
    <w:rsid w:val="003E3CE2"/>
    <w:rsid w:val="003E42FD"/>
    <w:rsid w:val="003E484A"/>
    <w:rsid w:val="003E7233"/>
    <w:rsid w:val="003F10E4"/>
    <w:rsid w:val="003F2BB2"/>
    <w:rsid w:val="003F3F78"/>
    <w:rsid w:val="00400B8C"/>
    <w:rsid w:val="00400D07"/>
    <w:rsid w:val="0040237C"/>
    <w:rsid w:val="004032E5"/>
    <w:rsid w:val="00405320"/>
    <w:rsid w:val="0040703E"/>
    <w:rsid w:val="004076B3"/>
    <w:rsid w:val="004104F3"/>
    <w:rsid w:val="004124DE"/>
    <w:rsid w:val="00412524"/>
    <w:rsid w:val="00412DCF"/>
    <w:rsid w:val="004165A6"/>
    <w:rsid w:val="00416B0A"/>
    <w:rsid w:val="004170B2"/>
    <w:rsid w:val="0041723B"/>
    <w:rsid w:val="00421FB2"/>
    <w:rsid w:val="0042332E"/>
    <w:rsid w:val="00423C35"/>
    <w:rsid w:val="00424B31"/>
    <w:rsid w:val="00426EE7"/>
    <w:rsid w:val="00430082"/>
    <w:rsid w:val="00431A9C"/>
    <w:rsid w:val="00432657"/>
    <w:rsid w:val="00432FFA"/>
    <w:rsid w:val="00435232"/>
    <w:rsid w:val="004411CD"/>
    <w:rsid w:val="00441FDB"/>
    <w:rsid w:val="00442E71"/>
    <w:rsid w:val="00443D34"/>
    <w:rsid w:val="00443FEB"/>
    <w:rsid w:val="0044467C"/>
    <w:rsid w:val="0044718F"/>
    <w:rsid w:val="00454594"/>
    <w:rsid w:val="00461EC6"/>
    <w:rsid w:val="00464528"/>
    <w:rsid w:val="00467040"/>
    <w:rsid w:val="004707C7"/>
    <w:rsid w:val="00472439"/>
    <w:rsid w:val="00475884"/>
    <w:rsid w:val="00476275"/>
    <w:rsid w:val="00476C46"/>
    <w:rsid w:val="004774D0"/>
    <w:rsid w:val="00480A69"/>
    <w:rsid w:val="004811E2"/>
    <w:rsid w:val="00481220"/>
    <w:rsid w:val="0048176F"/>
    <w:rsid w:val="004827A3"/>
    <w:rsid w:val="00482D72"/>
    <w:rsid w:val="00490FB5"/>
    <w:rsid w:val="00491330"/>
    <w:rsid w:val="0049227C"/>
    <w:rsid w:val="00494987"/>
    <w:rsid w:val="00496728"/>
    <w:rsid w:val="00496BD0"/>
    <w:rsid w:val="004A1FB5"/>
    <w:rsid w:val="004A4AAC"/>
    <w:rsid w:val="004A4B9A"/>
    <w:rsid w:val="004A79DB"/>
    <w:rsid w:val="004B056E"/>
    <w:rsid w:val="004C2E30"/>
    <w:rsid w:val="004C478F"/>
    <w:rsid w:val="004C56D0"/>
    <w:rsid w:val="004C77BC"/>
    <w:rsid w:val="004D22E6"/>
    <w:rsid w:val="004D3522"/>
    <w:rsid w:val="004D7981"/>
    <w:rsid w:val="004E1AD4"/>
    <w:rsid w:val="004E383E"/>
    <w:rsid w:val="004E74D9"/>
    <w:rsid w:val="004E74EB"/>
    <w:rsid w:val="004F0D03"/>
    <w:rsid w:val="004F2010"/>
    <w:rsid w:val="004F28BE"/>
    <w:rsid w:val="004F51EC"/>
    <w:rsid w:val="004F577A"/>
    <w:rsid w:val="004F6F05"/>
    <w:rsid w:val="004F6FCE"/>
    <w:rsid w:val="00500BDA"/>
    <w:rsid w:val="00501E48"/>
    <w:rsid w:val="0050407F"/>
    <w:rsid w:val="005066AB"/>
    <w:rsid w:val="00506829"/>
    <w:rsid w:val="00511BD4"/>
    <w:rsid w:val="005154C9"/>
    <w:rsid w:val="005161A1"/>
    <w:rsid w:val="0052059D"/>
    <w:rsid w:val="005209A2"/>
    <w:rsid w:val="0052240F"/>
    <w:rsid w:val="00522AD9"/>
    <w:rsid w:val="00524DF7"/>
    <w:rsid w:val="00527E32"/>
    <w:rsid w:val="00531673"/>
    <w:rsid w:val="00534F23"/>
    <w:rsid w:val="005357F7"/>
    <w:rsid w:val="005364F3"/>
    <w:rsid w:val="00542556"/>
    <w:rsid w:val="00545D96"/>
    <w:rsid w:val="0054654B"/>
    <w:rsid w:val="00546BA6"/>
    <w:rsid w:val="00547E37"/>
    <w:rsid w:val="0055279D"/>
    <w:rsid w:val="005533E9"/>
    <w:rsid w:val="00554869"/>
    <w:rsid w:val="005566E7"/>
    <w:rsid w:val="00557462"/>
    <w:rsid w:val="00573F0C"/>
    <w:rsid w:val="00574865"/>
    <w:rsid w:val="00580DBF"/>
    <w:rsid w:val="00581B04"/>
    <w:rsid w:val="005820B2"/>
    <w:rsid w:val="00585DDB"/>
    <w:rsid w:val="00585E7E"/>
    <w:rsid w:val="00586070"/>
    <w:rsid w:val="005862D6"/>
    <w:rsid w:val="0058696E"/>
    <w:rsid w:val="00587286"/>
    <w:rsid w:val="0059041E"/>
    <w:rsid w:val="005941AF"/>
    <w:rsid w:val="00595B03"/>
    <w:rsid w:val="005A0400"/>
    <w:rsid w:val="005A20D5"/>
    <w:rsid w:val="005A214F"/>
    <w:rsid w:val="005A463E"/>
    <w:rsid w:val="005A6CB0"/>
    <w:rsid w:val="005B38A5"/>
    <w:rsid w:val="005B3DF6"/>
    <w:rsid w:val="005B3FCB"/>
    <w:rsid w:val="005B4C58"/>
    <w:rsid w:val="005B6E55"/>
    <w:rsid w:val="005C00DF"/>
    <w:rsid w:val="005C6531"/>
    <w:rsid w:val="005D1350"/>
    <w:rsid w:val="005D56C3"/>
    <w:rsid w:val="005D705E"/>
    <w:rsid w:val="005E17D6"/>
    <w:rsid w:val="005E2B27"/>
    <w:rsid w:val="005E4F6D"/>
    <w:rsid w:val="005E577A"/>
    <w:rsid w:val="005E5BA2"/>
    <w:rsid w:val="005E624A"/>
    <w:rsid w:val="005E7373"/>
    <w:rsid w:val="005F3042"/>
    <w:rsid w:val="005F5B20"/>
    <w:rsid w:val="006021AC"/>
    <w:rsid w:val="00602961"/>
    <w:rsid w:val="00605EC0"/>
    <w:rsid w:val="00607751"/>
    <w:rsid w:val="00611771"/>
    <w:rsid w:val="00612F69"/>
    <w:rsid w:val="0061527A"/>
    <w:rsid w:val="00621909"/>
    <w:rsid w:val="006233A9"/>
    <w:rsid w:val="0062413B"/>
    <w:rsid w:val="00624CA9"/>
    <w:rsid w:val="00630B5C"/>
    <w:rsid w:val="00633F23"/>
    <w:rsid w:val="00634B08"/>
    <w:rsid w:val="00641338"/>
    <w:rsid w:val="00641CA6"/>
    <w:rsid w:val="00642891"/>
    <w:rsid w:val="0064435C"/>
    <w:rsid w:val="00644D7B"/>
    <w:rsid w:val="00644D85"/>
    <w:rsid w:val="00646544"/>
    <w:rsid w:val="00651A96"/>
    <w:rsid w:val="00652345"/>
    <w:rsid w:val="00653D12"/>
    <w:rsid w:val="00654EE0"/>
    <w:rsid w:val="00656C05"/>
    <w:rsid w:val="00661A65"/>
    <w:rsid w:val="00661EE2"/>
    <w:rsid w:val="00665697"/>
    <w:rsid w:val="00666676"/>
    <w:rsid w:val="00666FE3"/>
    <w:rsid w:val="00671259"/>
    <w:rsid w:val="00672E4D"/>
    <w:rsid w:val="00675DA0"/>
    <w:rsid w:val="006815A9"/>
    <w:rsid w:val="006840DF"/>
    <w:rsid w:val="00685A54"/>
    <w:rsid w:val="00690452"/>
    <w:rsid w:val="00694DE7"/>
    <w:rsid w:val="00695065"/>
    <w:rsid w:val="00696A08"/>
    <w:rsid w:val="00696A91"/>
    <w:rsid w:val="006A000F"/>
    <w:rsid w:val="006A0E61"/>
    <w:rsid w:val="006A405B"/>
    <w:rsid w:val="006B337A"/>
    <w:rsid w:val="006B44D8"/>
    <w:rsid w:val="006B7E8A"/>
    <w:rsid w:val="006C181F"/>
    <w:rsid w:val="006C1F8D"/>
    <w:rsid w:val="006C463F"/>
    <w:rsid w:val="006C4D36"/>
    <w:rsid w:val="006D101E"/>
    <w:rsid w:val="006D4029"/>
    <w:rsid w:val="006D53D1"/>
    <w:rsid w:val="006D6BCF"/>
    <w:rsid w:val="006E120A"/>
    <w:rsid w:val="006E3D6A"/>
    <w:rsid w:val="006E604E"/>
    <w:rsid w:val="006F08CB"/>
    <w:rsid w:val="006F09EF"/>
    <w:rsid w:val="006F2610"/>
    <w:rsid w:val="006F3866"/>
    <w:rsid w:val="006F3BE5"/>
    <w:rsid w:val="00703FBB"/>
    <w:rsid w:val="0070419C"/>
    <w:rsid w:val="0070426D"/>
    <w:rsid w:val="007059BB"/>
    <w:rsid w:val="00706877"/>
    <w:rsid w:val="007107C8"/>
    <w:rsid w:val="00711D07"/>
    <w:rsid w:val="00712A40"/>
    <w:rsid w:val="007133E2"/>
    <w:rsid w:val="00716685"/>
    <w:rsid w:val="00717309"/>
    <w:rsid w:val="00726A5A"/>
    <w:rsid w:val="0072796A"/>
    <w:rsid w:val="00731CDF"/>
    <w:rsid w:val="0073224C"/>
    <w:rsid w:val="00732CB3"/>
    <w:rsid w:val="007335CE"/>
    <w:rsid w:val="007338F5"/>
    <w:rsid w:val="00735606"/>
    <w:rsid w:val="00735B04"/>
    <w:rsid w:val="00737225"/>
    <w:rsid w:val="007376F7"/>
    <w:rsid w:val="00740E47"/>
    <w:rsid w:val="007422D9"/>
    <w:rsid w:val="00742CB0"/>
    <w:rsid w:val="007450AE"/>
    <w:rsid w:val="0074706B"/>
    <w:rsid w:val="00747176"/>
    <w:rsid w:val="00750B50"/>
    <w:rsid w:val="007554AE"/>
    <w:rsid w:val="007570E7"/>
    <w:rsid w:val="00760A63"/>
    <w:rsid w:val="00761181"/>
    <w:rsid w:val="007617FB"/>
    <w:rsid w:val="00764480"/>
    <w:rsid w:val="00764B33"/>
    <w:rsid w:val="0077052F"/>
    <w:rsid w:val="007719F0"/>
    <w:rsid w:val="00776A40"/>
    <w:rsid w:val="00777C5F"/>
    <w:rsid w:val="0078069B"/>
    <w:rsid w:val="00782B66"/>
    <w:rsid w:val="00782FDB"/>
    <w:rsid w:val="007834B3"/>
    <w:rsid w:val="00784945"/>
    <w:rsid w:val="00784C9C"/>
    <w:rsid w:val="00784E5C"/>
    <w:rsid w:val="00785470"/>
    <w:rsid w:val="007862E2"/>
    <w:rsid w:val="00786AA3"/>
    <w:rsid w:val="00791752"/>
    <w:rsid w:val="00794016"/>
    <w:rsid w:val="007A336A"/>
    <w:rsid w:val="007A3F65"/>
    <w:rsid w:val="007A543F"/>
    <w:rsid w:val="007A6288"/>
    <w:rsid w:val="007B001F"/>
    <w:rsid w:val="007B085E"/>
    <w:rsid w:val="007B1A3F"/>
    <w:rsid w:val="007B250B"/>
    <w:rsid w:val="007B28CB"/>
    <w:rsid w:val="007B38A3"/>
    <w:rsid w:val="007B78F0"/>
    <w:rsid w:val="007C20D4"/>
    <w:rsid w:val="007C2160"/>
    <w:rsid w:val="007C3F66"/>
    <w:rsid w:val="007D02BC"/>
    <w:rsid w:val="007D06D5"/>
    <w:rsid w:val="007D325E"/>
    <w:rsid w:val="007E0DC3"/>
    <w:rsid w:val="007E20F3"/>
    <w:rsid w:val="007E36E4"/>
    <w:rsid w:val="007E6545"/>
    <w:rsid w:val="007F1483"/>
    <w:rsid w:val="007F3C2D"/>
    <w:rsid w:val="007F56B8"/>
    <w:rsid w:val="007F6AFA"/>
    <w:rsid w:val="00800DB2"/>
    <w:rsid w:val="008018B4"/>
    <w:rsid w:val="00802545"/>
    <w:rsid w:val="00803048"/>
    <w:rsid w:val="008031D0"/>
    <w:rsid w:val="0080407E"/>
    <w:rsid w:val="00804372"/>
    <w:rsid w:val="00811801"/>
    <w:rsid w:val="00813AA0"/>
    <w:rsid w:val="00813C53"/>
    <w:rsid w:val="00814701"/>
    <w:rsid w:val="008154A9"/>
    <w:rsid w:val="008163EE"/>
    <w:rsid w:val="008203C2"/>
    <w:rsid w:val="00821208"/>
    <w:rsid w:val="008222A6"/>
    <w:rsid w:val="00823913"/>
    <w:rsid w:val="008244C3"/>
    <w:rsid w:val="0083050B"/>
    <w:rsid w:val="00831B0C"/>
    <w:rsid w:val="008348B5"/>
    <w:rsid w:val="00835EC8"/>
    <w:rsid w:val="008369BE"/>
    <w:rsid w:val="00840079"/>
    <w:rsid w:val="008422BF"/>
    <w:rsid w:val="008447AA"/>
    <w:rsid w:val="00846C90"/>
    <w:rsid w:val="0084736C"/>
    <w:rsid w:val="00847375"/>
    <w:rsid w:val="00852B45"/>
    <w:rsid w:val="0085561F"/>
    <w:rsid w:val="00856277"/>
    <w:rsid w:val="0085659C"/>
    <w:rsid w:val="008566FC"/>
    <w:rsid w:val="00856E59"/>
    <w:rsid w:val="00860E1F"/>
    <w:rsid w:val="00861CAB"/>
    <w:rsid w:val="008624DE"/>
    <w:rsid w:val="00862E87"/>
    <w:rsid w:val="00865EB9"/>
    <w:rsid w:val="008714AA"/>
    <w:rsid w:val="00872DA1"/>
    <w:rsid w:val="00874B59"/>
    <w:rsid w:val="008754EF"/>
    <w:rsid w:val="008771C1"/>
    <w:rsid w:val="0087744A"/>
    <w:rsid w:val="00877A80"/>
    <w:rsid w:val="00877EF8"/>
    <w:rsid w:val="0088000C"/>
    <w:rsid w:val="0088057B"/>
    <w:rsid w:val="008808C6"/>
    <w:rsid w:val="008833AE"/>
    <w:rsid w:val="00883EB5"/>
    <w:rsid w:val="008912D9"/>
    <w:rsid w:val="0089283D"/>
    <w:rsid w:val="00896D40"/>
    <w:rsid w:val="0089734A"/>
    <w:rsid w:val="008A2ED5"/>
    <w:rsid w:val="008A4145"/>
    <w:rsid w:val="008A4400"/>
    <w:rsid w:val="008A49CE"/>
    <w:rsid w:val="008A61D7"/>
    <w:rsid w:val="008B274B"/>
    <w:rsid w:val="008B5DEC"/>
    <w:rsid w:val="008B7473"/>
    <w:rsid w:val="008B7B0C"/>
    <w:rsid w:val="008C0051"/>
    <w:rsid w:val="008C06DC"/>
    <w:rsid w:val="008C07F8"/>
    <w:rsid w:val="008C1001"/>
    <w:rsid w:val="008C1D7B"/>
    <w:rsid w:val="008C5996"/>
    <w:rsid w:val="008D096E"/>
    <w:rsid w:val="008D3B74"/>
    <w:rsid w:val="008D5F0F"/>
    <w:rsid w:val="008D600A"/>
    <w:rsid w:val="008E46EE"/>
    <w:rsid w:val="008E4A24"/>
    <w:rsid w:val="008F021A"/>
    <w:rsid w:val="008F024B"/>
    <w:rsid w:val="008F1563"/>
    <w:rsid w:val="008F2710"/>
    <w:rsid w:val="008F4A14"/>
    <w:rsid w:val="008F55F7"/>
    <w:rsid w:val="008F6928"/>
    <w:rsid w:val="0090115F"/>
    <w:rsid w:val="0090146B"/>
    <w:rsid w:val="00903E9E"/>
    <w:rsid w:val="00904E69"/>
    <w:rsid w:val="00907061"/>
    <w:rsid w:val="009102A3"/>
    <w:rsid w:val="009126EA"/>
    <w:rsid w:val="00912B65"/>
    <w:rsid w:val="00915997"/>
    <w:rsid w:val="0091639F"/>
    <w:rsid w:val="00917403"/>
    <w:rsid w:val="00921336"/>
    <w:rsid w:val="009213ED"/>
    <w:rsid w:val="00922D10"/>
    <w:rsid w:val="00923360"/>
    <w:rsid w:val="00924A04"/>
    <w:rsid w:val="00926431"/>
    <w:rsid w:val="00927FA7"/>
    <w:rsid w:val="00931137"/>
    <w:rsid w:val="00933895"/>
    <w:rsid w:val="009339AE"/>
    <w:rsid w:val="00933CBE"/>
    <w:rsid w:val="00936103"/>
    <w:rsid w:val="00937013"/>
    <w:rsid w:val="00941D9C"/>
    <w:rsid w:val="00942AEA"/>
    <w:rsid w:val="00945ACA"/>
    <w:rsid w:val="00945EF5"/>
    <w:rsid w:val="0094779E"/>
    <w:rsid w:val="00957112"/>
    <w:rsid w:val="00957469"/>
    <w:rsid w:val="00957563"/>
    <w:rsid w:val="00961166"/>
    <w:rsid w:val="009625EC"/>
    <w:rsid w:val="009648A5"/>
    <w:rsid w:val="009656E2"/>
    <w:rsid w:val="00965FED"/>
    <w:rsid w:val="00967C11"/>
    <w:rsid w:val="00971DF6"/>
    <w:rsid w:val="0097266F"/>
    <w:rsid w:val="009727B7"/>
    <w:rsid w:val="00974DFB"/>
    <w:rsid w:val="00976444"/>
    <w:rsid w:val="00980B61"/>
    <w:rsid w:val="00987F1B"/>
    <w:rsid w:val="009912AB"/>
    <w:rsid w:val="0099389A"/>
    <w:rsid w:val="009957D8"/>
    <w:rsid w:val="00996A47"/>
    <w:rsid w:val="00996C5A"/>
    <w:rsid w:val="009975D3"/>
    <w:rsid w:val="009A02A3"/>
    <w:rsid w:val="009A3F1B"/>
    <w:rsid w:val="009B0C5E"/>
    <w:rsid w:val="009B217A"/>
    <w:rsid w:val="009B2371"/>
    <w:rsid w:val="009B2C0B"/>
    <w:rsid w:val="009B300B"/>
    <w:rsid w:val="009C0FA6"/>
    <w:rsid w:val="009C2A0E"/>
    <w:rsid w:val="009C64E8"/>
    <w:rsid w:val="009D1EBC"/>
    <w:rsid w:val="009D4FA1"/>
    <w:rsid w:val="009D5370"/>
    <w:rsid w:val="009E113D"/>
    <w:rsid w:val="009E1826"/>
    <w:rsid w:val="009E2B32"/>
    <w:rsid w:val="009E3001"/>
    <w:rsid w:val="009E46C0"/>
    <w:rsid w:val="009E4847"/>
    <w:rsid w:val="009E540A"/>
    <w:rsid w:val="009E5D16"/>
    <w:rsid w:val="009E7179"/>
    <w:rsid w:val="009E79E0"/>
    <w:rsid w:val="009F3A03"/>
    <w:rsid w:val="009F41EC"/>
    <w:rsid w:val="009F488B"/>
    <w:rsid w:val="009F74D0"/>
    <w:rsid w:val="00A0247C"/>
    <w:rsid w:val="00A07ECF"/>
    <w:rsid w:val="00A12023"/>
    <w:rsid w:val="00A12EFB"/>
    <w:rsid w:val="00A21259"/>
    <w:rsid w:val="00A227CA"/>
    <w:rsid w:val="00A26887"/>
    <w:rsid w:val="00A323FD"/>
    <w:rsid w:val="00A3281C"/>
    <w:rsid w:val="00A33257"/>
    <w:rsid w:val="00A3491A"/>
    <w:rsid w:val="00A3553C"/>
    <w:rsid w:val="00A359B4"/>
    <w:rsid w:val="00A4105E"/>
    <w:rsid w:val="00A412A2"/>
    <w:rsid w:val="00A43224"/>
    <w:rsid w:val="00A446DA"/>
    <w:rsid w:val="00A44A9D"/>
    <w:rsid w:val="00A4613A"/>
    <w:rsid w:val="00A4665F"/>
    <w:rsid w:val="00A506D2"/>
    <w:rsid w:val="00A5276B"/>
    <w:rsid w:val="00A53616"/>
    <w:rsid w:val="00A54BB5"/>
    <w:rsid w:val="00A559AB"/>
    <w:rsid w:val="00A57D52"/>
    <w:rsid w:val="00A60024"/>
    <w:rsid w:val="00A621BE"/>
    <w:rsid w:val="00A6509C"/>
    <w:rsid w:val="00A6791A"/>
    <w:rsid w:val="00A710AF"/>
    <w:rsid w:val="00A713A5"/>
    <w:rsid w:val="00A71F5E"/>
    <w:rsid w:val="00A741B1"/>
    <w:rsid w:val="00A84650"/>
    <w:rsid w:val="00A85BE0"/>
    <w:rsid w:val="00A86C03"/>
    <w:rsid w:val="00A87F0D"/>
    <w:rsid w:val="00A9284F"/>
    <w:rsid w:val="00A94399"/>
    <w:rsid w:val="00A95389"/>
    <w:rsid w:val="00A95A17"/>
    <w:rsid w:val="00AA2925"/>
    <w:rsid w:val="00AA379D"/>
    <w:rsid w:val="00AA5539"/>
    <w:rsid w:val="00AA56DA"/>
    <w:rsid w:val="00AA6DFB"/>
    <w:rsid w:val="00AB01F5"/>
    <w:rsid w:val="00AB0758"/>
    <w:rsid w:val="00AC126B"/>
    <w:rsid w:val="00AC26D3"/>
    <w:rsid w:val="00AC6351"/>
    <w:rsid w:val="00AD5122"/>
    <w:rsid w:val="00AD5D15"/>
    <w:rsid w:val="00AE08AD"/>
    <w:rsid w:val="00AE2CEF"/>
    <w:rsid w:val="00AE2F86"/>
    <w:rsid w:val="00AE69BB"/>
    <w:rsid w:val="00AE7312"/>
    <w:rsid w:val="00AE78EF"/>
    <w:rsid w:val="00AF04CB"/>
    <w:rsid w:val="00AF40A6"/>
    <w:rsid w:val="00B025E9"/>
    <w:rsid w:val="00B04281"/>
    <w:rsid w:val="00B04835"/>
    <w:rsid w:val="00B0484F"/>
    <w:rsid w:val="00B07537"/>
    <w:rsid w:val="00B109CB"/>
    <w:rsid w:val="00B13BDD"/>
    <w:rsid w:val="00B13D12"/>
    <w:rsid w:val="00B159FF"/>
    <w:rsid w:val="00B26F0B"/>
    <w:rsid w:val="00B273B5"/>
    <w:rsid w:val="00B27416"/>
    <w:rsid w:val="00B3616A"/>
    <w:rsid w:val="00B368D3"/>
    <w:rsid w:val="00B36C4F"/>
    <w:rsid w:val="00B404D5"/>
    <w:rsid w:val="00B44010"/>
    <w:rsid w:val="00B4500C"/>
    <w:rsid w:val="00B52193"/>
    <w:rsid w:val="00B57A74"/>
    <w:rsid w:val="00B60370"/>
    <w:rsid w:val="00B60E3F"/>
    <w:rsid w:val="00B616FC"/>
    <w:rsid w:val="00B65840"/>
    <w:rsid w:val="00B66386"/>
    <w:rsid w:val="00B70982"/>
    <w:rsid w:val="00B714AD"/>
    <w:rsid w:val="00B72C4A"/>
    <w:rsid w:val="00B827E7"/>
    <w:rsid w:val="00B83C11"/>
    <w:rsid w:val="00B83F42"/>
    <w:rsid w:val="00B84158"/>
    <w:rsid w:val="00B84805"/>
    <w:rsid w:val="00B874EA"/>
    <w:rsid w:val="00B875FC"/>
    <w:rsid w:val="00B90C07"/>
    <w:rsid w:val="00B920A8"/>
    <w:rsid w:val="00B93E0D"/>
    <w:rsid w:val="00B96D2F"/>
    <w:rsid w:val="00BA02D9"/>
    <w:rsid w:val="00BA2343"/>
    <w:rsid w:val="00BA2ADD"/>
    <w:rsid w:val="00BA627F"/>
    <w:rsid w:val="00BB1016"/>
    <w:rsid w:val="00BB42BF"/>
    <w:rsid w:val="00BB43FE"/>
    <w:rsid w:val="00BB4973"/>
    <w:rsid w:val="00BB5232"/>
    <w:rsid w:val="00BB7B35"/>
    <w:rsid w:val="00BC0CB5"/>
    <w:rsid w:val="00BC187B"/>
    <w:rsid w:val="00BC1AF3"/>
    <w:rsid w:val="00BC2CF9"/>
    <w:rsid w:val="00BC590E"/>
    <w:rsid w:val="00BC615B"/>
    <w:rsid w:val="00BC79D3"/>
    <w:rsid w:val="00BC7EA6"/>
    <w:rsid w:val="00BD01DE"/>
    <w:rsid w:val="00BD32F1"/>
    <w:rsid w:val="00BD7A5D"/>
    <w:rsid w:val="00BE004F"/>
    <w:rsid w:val="00BE0A23"/>
    <w:rsid w:val="00BE13DF"/>
    <w:rsid w:val="00BF1420"/>
    <w:rsid w:val="00BF1C26"/>
    <w:rsid w:val="00BF6DDD"/>
    <w:rsid w:val="00BF703D"/>
    <w:rsid w:val="00C01887"/>
    <w:rsid w:val="00C02BAA"/>
    <w:rsid w:val="00C02FB1"/>
    <w:rsid w:val="00C0529E"/>
    <w:rsid w:val="00C05DD7"/>
    <w:rsid w:val="00C078BF"/>
    <w:rsid w:val="00C1023C"/>
    <w:rsid w:val="00C11934"/>
    <w:rsid w:val="00C11B60"/>
    <w:rsid w:val="00C1285A"/>
    <w:rsid w:val="00C2043B"/>
    <w:rsid w:val="00C2051E"/>
    <w:rsid w:val="00C21396"/>
    <w:rsid w:val="00C22260"/>
    <w:rsid w:val="00C22CF1"/>
    <w:rsid w:val="00C26A8A"/>
    <w:rsid w:val="00C26F76"/>
    <w:rsid w:val="00C306C3"/>
    <w:rsid w:val="00C30F16"/>
    <w:rsid w:val="00C335C7"/>
    <w:rsid w:val="00C34EA2"/>
    <w:rsid w:val="00C34F63"/>
    <w:rsid w:val="00C37AB7"/>
    <w:rsid w:val="00C41049"/>
    <w:rsid w:val="00C439B2"/>
    <w:rsid w:val="00C4493F"/>
    <w:rsid w:val="00C476C0"/>
    <w:rsid w:val="00C62F79"/>
    <w:rsid w:val="00C671F8"/>
    <w:rsid w:val="00C72B7D"/>
    <w:rsid w:val="00C8008F"/>
    <w:rsid w:val="00C804E0"/>
    <w:rsid w:val="00C80ECD"/>
    <w:rsid w:val="00C81572"/>
    <w:rsid w:val="00C86295"/>
    <w:rsid w:val="00C8760B"/>
    <w:rsid w:val="00C9024F"/>
    <w:rsid w:val="00C90DD9"/>
    <w:rsid w:val="00C934F4"/>
    <w:rsid w:val="00C9415F"/>
    <w:rsid w:val="00C944D7"/>
    <w:rsid w:val="00C9640B"/>
    <w:rsid w:val="00CA0B03"/>
    <w:rsid w:val="00CA18BA"/>
    <w:rsid w:val="00CA4A71"/>
    <w:rsid w:val="00CA4E07"/>
    <w:rsid w:val="00CA5280"/>
    <w:rsid w:val="00CA6043"/>
    <w:rsid w:val="00CA656E"/>
    <w:rsid w:val="00CA692E"/>
    <w:rsid w:val="00CA6D87"/>
    <w:rsid w:val="00CA71BA"/>
    <w:rsid w:val="00CB04B4"/>
    <w:rsid w:val="00CB0DB2"/>
    <w:rsid w:val="00CB0DF9"/>
    <w:rsid w:val="00CB2737"/>
    <w:rsid w:val="00CB3AC4"/>
    <w:rsid w:val="00CB4E99"/>
    <w:rsid w:val="00CB6FD8"/>
    <w:rsid w:val="00CC2832"/>
    <w:rsid w:val="00CC48AC"/>
    <w:rsid w:val="00CC66BA"/>
    <w:rsid w:val="00CD0F64"/>
    <w:rsid w:val="00CD225D"/>
    <w:rsid w:val="00CD4BF6"/>
    <w:rsid w:val="00CD5A6F"/>
    <w:rsid w:val="00CD76AD"/>
    <w:rsid w:val="00CE2A8C"/>
    <w:rsid w:val="00CE323E"/>
    <w:rsid w:val="00CE648E"/>
    <w:rsid w:val="00CF19B8"/>
    <w:rsid w:val="00CF1F21"/>
    <w:rsid w:val="00CF3E4E"/>
    <w:rsid w:val="00CF4816"/>
    <w:rsid w:val="00CF4E1F"/>
    <w:rsid w:val="00CF5E3D"/>
    <w:rsid w:val="00CF5FA8"/>
    <w:rsid w:val="00CF737A"/>
    <w:rsid w:val="00CF7CBB"/>
    <w:rsid w:val="00D00CF0"/>
    <w:rsid w:val="00D0246B"/>
    <w:rsid w:val="00D0608C"/>
    <w:rsid w:val="00D06188"/>
    <w:rsid w:val="00D07612"/>
    <w:rsid w:val="00D07F13"/>
    <w:rsid w:val="00D149E0"/>
    <w:rsid w:val="00D17F38"/>
    <w:rsid w:val="00D20D99"/>
    <w:rsid w:val="00D2139E"/>
    <w:rsid w:val="00D219CA"/>
    <w:rsid w:val="00D227F9"/>
    <w:rsid w:val="00D2591E"/>
    <w:rsid w:val="00D27BBA"/>
    <w:rsid w:val="00D27C4A"/>
    <w:rsid w:val="00D30A3B"/>
    <w:rsid w:val="00D31159"/>
    <w:rsid w:val="00D3224F"/>
    <w:rsid w:val="00D32681"/>
    <w:rsid w:val="00D33C4E"/>
    <w:rsid w:val="00D3675B"/>
    <w:rsid w:val="00D42E5F"/>
    <w:rsid w:val="00D43E22"/>
    <w:rsid w:val="00D448BD"/>
    <w:rsid w:val="00D4592B"/>
    <w:rsid w:val="00D459F7"/>
    <w:rsid w:val="00D469EF"/>
    <w:rsid w:val="00D5168B"/>
    <w:rsid w:val="00D5255B"/>
    <w:rsid w:val="00D54652"/>
    <w:rsid w:val="00D5502F"/>
    <w:rsid w:val="00D61136"/>
    <w:rsid w:val="00D627BA"/>
    <w:rsid w:val="00D643C6"/>
    <w:rsid w:val="00D70300"/>
    <w:rsid w:val="00D738D0"/>
    <w:rsid w:val="00D73D27"/>
    <w:rsid w:val="00D75250"/>
    <w:rsid w:val="00D76B2A"/>
    <w:rsid w:val="00D82423"/>
    <w:rsid w:val="00D82555"/>
    <w:rsid w:val="00D833A9"/>
    <w:rsid w:val="00D8627A"/>
    <w:rsid w:val="00D86644"/>
    <w:rsid w:val="00D86C45"/>
    <w:rsid w:val="00D95A94"/>
    <w:rsid w:val="00DA062C"/>
    <w:rsid w:val="00DA07DF"/>
    <w:rsid w:val="00DA0F74"/>
    <w:rsid w:val="00DA27F0"/>
    <w:rsid w:val="00DB0BFF"/>
    <w:rsid w:val="00DB1C7E"/>
    <w:rsid w:val="00DB4649"/>
    <w:rsid w:val="00DB63BE"/>
    <w:rsid w:val="00DC2C5A"/>
    <w:rsid w:val="00DC4E44"/>
    <w:rsid w:val="00DC7EA9"/>
    <w:rsid w:val="00DD513B"/>
    <w:rsid w:val="00DD55CF"/>
    <w:rsid w:val="00DD5CBF"/>
    <w:rsid w:val="00DD5E88"/>
    <w:rsid w:val="00DD6558"/>
    <w:rsid w:val="00DD67C0"/>
    <w:rsid w:val="00DE0519"/>
    <w:rsid w:val="00DE24A6"/>
    <w:rsid w:val="00DE3AC4"/>
    <w:rsid w:val="00DE485A"/>
    <w:rsid w:val="00DE729C"/>
    <w:rsid w:val="00DF361D"/>
    <w:rsid w:val="00DF5C33"/>
    <w:rsid w:val="00E00E08"/>
    <w:rsid w:val="00E0116C"/>
    <w:rsid w:val="00E02B2E"/>
    <w:rsid w:val="00E04474"/>
    <w:rsid w:val="00E0574B"/>
    <w:rsid w:val="00E05996"/>
    <w:rsid w:val="00E0627B"/>
    <w:rsid w:val="00E06900"/>
    <w:rsid w:val="00E06B16"/>
    <w:rsid w:val="00E12217"/>
    <w:rsid w:val="00E14192"/>
    <w:rsid w:val="00E175E2"/>
    <w:rsid w:val="00E2242E"/>
    <w:rsid w:val="00E23D21"/>
    <w:rsid w:val="00E26D06"/>
    <w:rsid w:val="00E30585"/>
    <w:rsid w:val="00E30E9E"/>
    <w:rsid w:val="00E316DB"/>
    <w:rsid w:val="00E33278"/>
    <w:rsid w:val="00E377F4"/>
    <w:rsid w:val="00E42CEF"/>
    <w:rsid w:val="00E45060"/>
    <w:rsid w:val="00E456AC"/>
    <w:rsid w:val="00E46476"/>
    <w:rsid w:val="00E46857"/>
    <w:rsid w:val="00E47DEC"/>
    <w:rsid w:val="00E502B4"/>
    <w:rsid w:val="00E524DC"/>
    <w:rsid w:val="00E5386A"/>
    <w:rsid w:val="00E551BF"/>
    <w:rsid w:val="00E55325"/>
    <w:rsid w:val="00E579CF"/>
    <w:rsid w:val="00E61303"/>
    <w:rsid w:val="00E62AE0"/>
    <w:rsid w:val="00E63DCE"/>
    <w:rsid w:val="00E64F1D"/>
    <w:rsid w:val="00E659AF"/>
    <w:rsid w:val="00E66725"/>
    <w:rsid w:val="00E66B4D"/>
    <w:rsid w:val="00E674AE"/>
    <w:rsid w:val="00E761BA"/>
    <w:rsid w:val="00E76384"/>
    <w:rsid w:val="00E765C2"/>
    <w:rsid w:val="00E801C5"/>
    <w:rsid w:val="00E80446"/>
    <w:rsid w:val="00E8607E"/>
    <w:rsid w:val="00E86164"/>
    <w:rsid w:val="00E87AF5"/>
    <w:rsid w:val="00E90F72"/>
    <w:rsid w:val="00E93B79"/>
    <w:rsid w:val="00E956BD"/>
    <w:rsid w:val="00E958F3"/>
    <w:rsid w:val="00E96B17"/>
    <w:rsid w:val="00EA1217"/>
    <w:rsid w:val="00EA1DE0"/>
    <w:rsid w:val="00EA288D"/>
    <w:rsid w:val="00EA2B82"/>
    <w:rsid w:val="00EA4879"/>
    <w:rsid w:val="00EB036E"/>
    <w:rsid w:val="00EB1670"/>
    <w:rsid w:val="00EB593B"/>
    <w:rsid w:val="00EB6AFE"/>
    <w:rsid w:val="00EC4DBE"/>
    <w:rsid w:val="00ED02A9"/>
    <w:rsid w:val="00ED146F"/>
    <w:rsid w:val="00ED2823"/>
    <w:rsid w:val="00ED2BB4"/>
    <w:rsid w:val="00ED30FE"/>
    <w:rsid w:val="00EE207E"/>
    <w:rsid w:val="00EE2A1A"/>
    <w:rsid w:val="00EE2F74"/>
    <w:rsid w:val="00EE4949"/>
    <w:rsid w:val="00EE6A23"/>
    <w:rsid w:val="00EE6FC0"/>
    <w:rsid w:val="00EF1DCB"/>
    <w:rsid w:val="00EF2348"/>
    <w:rsid w:val="00EF2A2C"/>
    <w:rsid w:val="00EF3487"/>
    <w:rsid w:val="00EF4608"/>
    <w:rsid w:val="00EF48E7"/>
    <w:rsid w:val="00EF5B15"/>
    <w:rsid w:val="00EF5DE2"/>
    <w:rsid w:val="00EF61EA"/>
    <w:rsid w:val="00EF744A"/>
    <w:rsid w:val="00EF7DD7"/>
    <w:rsid w:val="00F00426"/>
    <w:rsid w:val="00F03B7D"/>
    <w:rsid w:val="00F05795"/>
    <w:rsid w:val="00F15938"/>
    <w:rsid w:val="00F17674"/>
    <w:rsid w:val="00F17F8A"/>
    <w:rsid w:val="00F20786"/>
    <w:rsid w:val="00F20B09"/>
    <w:rsid w:val="00F223A2"/>
    <w:rsid w:val="00F23817"/>
    <w:rsid w:val="00F27410"/>
    <w:rsid w:val="00F27A08"/>
    <w:rsid w:val="00F33978"/>
    <w:rsid w:val="00F34C71"/>
    <w:rsid w:val="00F354B6"/>
    <w:rsid w:val="00F37017"/>
    <w:rsid w:val="00F37B92"/>
    <w:rsid w:val="00F425CB"/>
    <w:rsid w:val="00F4368B"/>
    <w:rsid w:val="00F44645"/>
    <w:rsid w:val="00F457BD"/>
    <w:rsid w:val="00F478DB"/>
    <w:rsid w:val="00F530B8"/>
    <w:rsid w:val="00F5388B"/>
    <w:rsid w:val="00F540B0"/>
    <w:rsid w:val="00F54D5B"/>
    <w:rsid w:val="00F562B8"/>
    <w:rsid w:val="00F63EB8"/>
    <w:rsid w:val="00F662AB"/>
    <w:rsid w:val="00F72AD2"/>
    <w:rsid w:val="00F72E85"/>
    <w:rsid w:val="00F82D51"/>
    <w:rsid w:val="00F83023"/>
    <w:rsid w:val="00F83DAE"/>
    <w:rsid w:val="00F8510D"/>
    <w:rsid w:val="00F87411"/>
    <w:rsid w:val="00F87F50"/>
    <w:rsid w:val="00F87FF9"/>
    <w:rsid w:val="00F914E0"/>
    <w:rsid w:val="00F91955"/>
    <w:rsid w:val="00F926C0"/>
    <w:rsid w:val="00F95E8C"/>
    <w:rsid w:val="00F96CCE"/>
    <w:rsid w:val="00F973DF"/>
    <w:rsid w:val="00F9745E"/>
    <w:rsid w:val="00F97B23"/>
    <w:rsid w:val="00FA4598"/>
    <w:rsid w:val="00FA4973"/>
    <w:rsid w:val="00FA4D55"/>
    <w:rsid w:val="00FA6064"/>
    <w:rsid w:val="00FA60EB"/>
    <w:rsid w:val="00FA6947"/>
    <w:rsid w:val="00FA6EF6"/>
    <w:rsid w:val="00FA7CB9"/>
    <w:rsid w:val="00FB076C"/>
    <w:rsid w:val="00FB437A"/>
    <w:rsid w:val="00FB4F4D"/>
    <w:rsid w:val="00FB56C7"/>
    <w:rsid w:val="00FB5889"/>
    <w:rsid w:val="00FB619A"/>
    <w:rsid w:val="00FC30C8"/>
    <w:rsid w:val="00FC32E4"/>
    <w:rsid w:val="00FC4C8A"/>
    <w:rsid w:val="00FC67D3"/>
    <w:rsid w:val="00FC6FB1"/>
    <w:rsid w:val="00FD0FA1"/>
    <w:rsid w:val="00FD2A4E"/>
    <w:rsid w:val="00FD43BB"/>
    <w:rsid w:val="00FD5988"/>
    <w:rsid w:val="00FE040A"/>
    <w:rsid w:val="00FE1E66"/>
    <w:rsid w:val="00FE374F"/>
    <w:rsid w:val="00FE40BC"/>
    <w:rsid w:val="00FE50A5"/>
    <w:rsid w:val="00FE6431"/>
    <w:rsid w:val="00FF1C7E"/>
    <w:rsid w:val="00FF250A"/>
    <w:rsid w:val="00FF4AD3"/>
    <w:rsid w:val="00FF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641E7"/>
  <w15:chartTrackingRefBased/>
  <w15:docId w15:val="{B61909C5-A52E-4174-A82F-5FD7074F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lee\OneDrive%20-%20Liberty%20University\CSCN%20345\Python%20FIM%20HIDS%20Research%20Pap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90A86F1C9C04D94C944FC4EE0F168" ma:contentTypeVersion="12" ma:contentTypeDescription="Create a new document." ma:contentTypeScope="" ma:versionID="68697608f4eed12fe2daf803f7dec6c7">
  <xsd:schema xmlns:xsd="http://www.w3.org/2001/XMLSchema" xmlns:xs="http://www.w3.org/2001/XMLSchema" xmlns:p="http://schemas.microsoft.com/office/2006/metadata/properties" xmlns:ns3="fd2f77bf-7668-4a2b-b233-0858c5755b4e" targetNamespace="http://schemas.microsoft.com/office/2006/metadata/properties" ma:root="true" ma:fieldsID="4ffe6157cba3af957414ee884ce3214d" ns3:_="">
    <xsd:import namespace="fd2f77bf-7668-4a2b-b233-0858c5755b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f77bf-7668-4a2b-b233-0858c5755b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2f77bf-7668-4a2b-b233-0858c5755b4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BEE03-881E-4FDA-A00B-C6D187D4E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2f77bf-7668-4a2b-b233-0858c575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0BF2EE-3091-47C3-BB32-C97C96B28E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5CB74C-26EC-49D5-970D-55ED186258A7}">
  <ds:schemaRefs>
    <ds:schemaRef ds:uri="http://schemas.microsoft.com/office/2006/metadata/properties"/>
    <ds:schemaRef ds:uri="http://schemas.microsoft.com/office/infopath/2007/PartnerControls"/>
    <ds:schemaRef ds:uri="fd2f77bf-7668-4a2b-b233-0858c5755b4e"/>
  </ds:schemaRefs>
</ds:datastoreItem>
</file>

<file path=customXml/itemProps4.xml><?xml version="1.0" encoding="utf-8"?>
<ds:datastoreItem xmlns:ds="http://schemas.openxmlformats.org/officeDocument/2006/customXml" ds:itemID="{0C2B986A-C07A-4920-881C-77922D401C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Python FIM HIDS Research Paper.dotm</Template>
  <TotalTime>1964</TotalTime>
  <Pages>7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Cleere</dc:creator>
  <cp:keywords/>
  <dc:description/>
  <cp:lastModifiedBy>Cleere, Charles Joseph</cp:lastModifiedBy>
  <cp:revision>956</cp:revision>
  <cp:lastPrinted>2020-01-03T23:33:00Z</cp:lastPrinted>
  <dcterms:created xsi:type="dcterms:W3CDTF">2026-04-26T02:23:00Z</dcterms:created>
  <dcterms:modified xsi:type="dcterms:W3CDTF">2026-05-01T01:48:00Z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0x01010064B90A86F1C9C04D94C944FC4EE0F168</vt:lpwstr>
  </property>
</Properties>
</file>